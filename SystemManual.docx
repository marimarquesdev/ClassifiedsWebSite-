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F0FBE8" w14:textId="0CD545D0" w:rsidR="0085596C" w:rsidRDefault="007D0609" w:rsidP="00D323B7">
      <w:pPr>
        <w:pStyle w:val="Texto"/>
        <w:ind w:firstLine="0"/>
      </w:pPr>
      <w:r w:rsidRPr="0024686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5C00F3D" wp14:editId="07C56EEE">
                <wp:simplePos x="0" y="0"/>
                <wp:positionH relativeFrom="column">
                  <wp:posOffset>2390775</wp:posOffset>
                </wp:positionH>
                <wp:positionV relativeFrom="paragraph">
                  <wp:posOffset>123190</wp:posOffset>
                </wp:positionV>
                <wp:extent cx="3641090" cy="372110"/>
                <wp:effectExtent l="0" t="0" r="0" b="0"/>
                <wp:wrapTight wrapText="bothSides">
                  <wp:wrapPolygon edited="0">
                    <wp:start x="226" y="3317"/>
                    <wp:lineTo x="226" y="17693"/>
                    <wp:lineTo x="21246" y="17693"/>
                    <wp:lineTo x="21246" y="3317"/>
                    <wp:lineTo x="226" y="3317"/>
                  </wp:wrapPolygon>
                </wp:wrapTight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1090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0DE38F" w14:textId="7734951B" w:rsidR="006D2538" w:rsidRPr="00F2641D" w:rsidRDefault="006D2538" w:rsidP="007D0609">
                            <w:pPr>
                              <w:ind w:right="14"/>
                              <w:jc w:val="right"/>
                              <w:rPr>
                                <w:rFonts w:ascii="Calibri" w:hAnsi="Calibri"/>
                                <w:b/>
                                <w:color w:val="008267"/>
                                <w:sz w:val="2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8267"/>
                                <w:sz w:val="24"/>
                                <w:szCs w:val="44"/>
                                <w:lang w:val="en-US"/>
                              </w:rPr>
                              <w:t xml:space="preserve">System </w:t>
                            </w:r>
                            <w:r w:rsidR="00627C3F">
                              <w:rPr>
                                <w:rFonts w:ascii="Calibri" w:hAnsi="Calibri"/>
                                <w:b/>
                                <w:color w:val="008267"/>
                                <w:sz w:val="24"/>
                                <w:szCs w:val="44"/>
                                <w:lang w:val="en-US"/>
                              </w:rPr>
                              <w:t>Specifications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C00F3D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188.25pt;margin-top:9.7pt;width:286.7pt;height:29.3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" filled="f" stroked="f">
                <v:textbox inset=",7.2pt,,7.2pt">
                  <w:txbxContent>
                    <w:p w14:paraId="4D0DE38F" w14:textId="7734951B" w:rsidR="006D2538" w:rsidRPr="00F2641D" w:rsidRDefault="006D2538" w:rsidP="007D0609">
                      <w:pPr>
                        <w:ind w:right="14"/>
                        <w:jc w:val="right"/>
                        <w:rPr>
                          <w:rFonts w:ascii="Calibri" w:hAnsi="Calibri"/>
                          <w:b/>
                          <w:color w:val="008267"/>
                          <w:sz w:val="24"/>
                          <w:szCs w:val="44"/>
                          <w:lang w:val="en-US"/>
                        </w:rPr>
                      </w:pPr>
                      <w:r>
                        <w:rPr>
                          <w:rFonts w:ascii="Calibri" w:hAnsi="Calibri"/>
                          <w:b/>
                          <w:color w:val="008267"/>
                          <w:sz w:val="24"/>
                          <w:szCs w:val="44"/>
                          <w:lang w:val="en-US"/>
                        </w:rPr>
                        <w:t xml:space="preserve">System </w:t>
                      </w:r>
                      <w:r w:rsidR="00627C3F">
                        <w:rPr>
                          <w:rFonts w:ascii="Calibri" w:hAnsi="Calibri"/>
                          <w:b/>
                          <w:color w:val="008267"/>
                          <w:sz w:val="24"/>
                          <w:szCs w:val="44"/>
                          <w:lang w:val="en-US"/>
                        </w:rPr>
                        <w:t>Specifications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FF0FBE9" w14:textId="77777777" w:rsidR="00D323B7" w:rsidRPr="00D323B7" w:rsidRDefault="00D323B7" w:rsidP="00D323B7"/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42"/>
        <w:gridCol w:w="160"/>
      </w:tblGrid>
      <w:tr w:rsidR="0085596C" w:rsidRPr="005F274B" w14:paraId="3FF0FBED" w14:textId="77777777" w:rsidTr="001118BC">
        <w:tc>
          <w:tcPr>
            <w:tcW w:w="9502" w:type="dxa"/>
            <w:gridSpan w:val="2"/>
          </w:tcPr>
          <w:p w14:paraId="3FF0FBEC" w14:textId="64E8CC1B" w:rsidR="0085596C" w:rsidRPr="00DA4EDF" w:rsidRDefault="007B14F5" w:rsidP="005F274B">
            <w:pPr>
              <w:jc w:val="both"/>
              <w:rPr>
                <w:rFonts w:ascii="Calibri" w:hAnsi="Calibri"/>
                <w:b/>
                <w:bCs/>
                <w:caps/>
                <w:sz w:val="22"/>
                <w:szCs w:val="22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DA4EDF">
              <w:rPr>
                <w:rFonts w:ascii="Calibri" w:hAnsi="Calibri"/>
                <w:b/>
                <w:bCs/>
                <w:caps/>
                <w:color w:val="008267"/>
                <w:sz w:val="22"/>
                <w:szCs w:val="22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Project Name</w:t>
            </w:r>
            <w:r w:rsidR="0085596C" w:rsidRPr="00DA4EDF">
              <w:rPr>
                <w:rFonts w:ascii="Calibri" w:hAnsi="Calibri"/>
                <w:b/>
                <w:bCs/>
                <w:caps/>
                <w:color w:val="008267"/>
                <w:sz w:val="22"/>
                <w:szCs w:val="22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:</w:t>
            </w:r>
            <w:r w:rsidR="00D60E1E" w:rsidRPr="00DA4EDF">
              <w:rPr>
                <w:rFonts w:ascii="Calibri" w:hAnsi="Calibri"/>
                <w:b/>
                <w:bCs/>
                <w:caps/>
                <w:sz w:val="22"/>
                <w:szCs w:val="22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="005F274B">
              <w:rPr>
                <w:rFonts w:ascii="Calibri" w:hAnsi="Calibri"/>
                <w:b/>
                <w:bCs/>
                <w:caps/>
                <w:sz w:val="22"/>
                <w:szCs w:val="22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Developing web application with php &amp; mysql</w:t>
            </w:r>
          </w:p>
        </w:tc>
      </w:tr>
      <w:tr w:rsidR="0085596C" w:rsidRPr="0085596C" w14:paraId="3FF0FBEF" w14:textId="77777777" w:rsidTr="001118BC">
        <w:tc>
          <w:tcPr>
            <w:tcW w:w="9502" w:type="dxa"/>
            <w:gridSpan w:val="2"/>
          </w:tcPr>
          <w:p w14:paraId="3FF0FBEE" w14:textId="322C4685" w:rsidR="0085596C" w:rsidRPr="00D60E1E" w:rsidRDefault="00175AE8" w:rsidP="00175AE8">
            <w:pPr>
              <w:jc w:val="both"/>
              <w:rPr>
                <w:rFonts w:ascii="Calibri" w:hAnsi="Calibri"/>
                <w:b/>
                <w:bCs/>
                <w:caps/>
                <w:color w:val="008267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Calibri" w:hAnsi="Calibri"/>
                <w:b/>
                <w:bCs/>
                <w:caps/>
                <w:color w:val="008267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Student</w:t>
            </w:r>
            <w:r w:rsidR="0085596C" w:rsidRPr="00D60E1E">
              <w:rPr>
                <w:rFonts w:ascii="Calibri" w:hAnsi="Calibri"/>
                <w:b/>
                <w:bCs/>
                <w:caps/>
                <w:color w:val="008267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:</w:t>
            </w:r>
            <w:r w:rsidR="00D60E1E">
              <w:rPr>
                <w:rFonts w:ascii="Calibri" w:hAnsi="Calibri"/>
                <w:b/>
                <w:bCs/>
                <w:caps/>
                <w:color w:val="008267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Calibri" w:hAnsi="Calibri"/>
                <w:b/>
                <w:bCs/>
                <w:caps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marinelida oliveira</w:t>
            </w:r>
          </w:p>
        </w:tc>
      </w:tr>
      <w:tr w:rsidR="0085596C" w:rsidRPr="005F274B" w14:paraId="3FF0FBF2" w14:textId="77777777" w:rsidTr="001118BC">
        <w:tc>
          <w:tcPr>
            <w:tcW w:w="9342" w:type="dxa"/>
          </w:tcPr>
          <w:p w14:paraId="3FF0FBF0" w14:textId="2A5E7E63" w:rsidR="0085596C" w:rsidRPr="005F274B" w:rsidRDefault="007B58A5" w:rsidP="005F274B">
            <w:pPr>
              <w:jc w:val="both"/>
              <w:rPr>
                <w:rFonts w:ascii="Calibri" w:hAnsi="Calibri"/>
                <w:b/>
                <w:bCs/>
                <w:caps/>
                <w:color w:val="008267"/>
                <w:sz w:val="22"/>
                <w:szCs w:val="22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5F274B">
              <w:rPr>
                <w:rFonts w:ascii="Calibri" w:hAnsi="Calibri"/>
                <w:b/>
                <w:bCs/>
                <w:caps/>
                <w:color w:val="008267"/>
                <w:sz w:val="22"/>
                <w:szCs w:val="22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presented to</w:t>
            </w:r>
            <w:r w:rsidR="0085596C" w:rsidRPr="005F274B">
              <w:rPr>
                <w:rFonts w:ascii="Calibri" w:hAnsi="Calibri"/>
                <w:b/>
                <w:bCs/>
                <w:caps/>
                <w:color w:val="008267"/>
                <w:sz w:val="22"/>
                <w:szCs w:val="22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:</w:t>
            </w:r>
            <w:r w:rsidR="00D60E1E" w:rsidRPr="005F274B">
              <w:rPr>
                <w:rFonts w:ascii="Calibri" w:hAnsi="Calibri"/>
                <w:b/>
                <w:bCs/>
                <w:caps/>
                <w:sz w:val="22"/>
                <w:szCs w:val="22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="005F274B" w:rsidRPr="005F274B">
              <w:rPr>
                <w:rFonts w:ascii="Calibri" w:hAnsi="Calibri"/>
                <w:b/>
                <w:bCs/>
                <w:caps/>
                <w:sz w:val="22"/>
                <w:szCs w:val="22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M. </w:t>
            </w:r>
            <w:r w:rsidR="005F274B">
              <w:rPr>
                <w:rFonts w:ascii="Calibri" w:hAnsi="Calibri"/>
                <w:b/>
                <w:bCs/>
                <w:caps/>
                <w:sz w:val="22"/>
                <w:szCs w:val="22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Zeroug</w:t>
            </w:r>
          </w:p>
        </w:tc>
        <w:tc>
          <w:tcPr>
            <w:tcW w:w="160" w:type="dxa"/>
          </w:tcPr>
          <w:p w14:paraId="3FF0FBF1" w14:textId="28B40DA3" w:rsidR="0085596C" w:rsidRPr="005F274B" w:rsidRDefault="0085596C" w:rsidP="006A4461">
            <w:pPr>
              <w:jc w:val="both"/>
              <w:rPr>
                <w:rFonts w:ascii="Calibri" w:hAnsi="Calibri"/>
                <w:b/>
                <w:bCs/>
                <w:caps/>
                <w:sz w:val="22"/>
                <w:szCs w:val="22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</w:tr>
      <w:tr w:rsidR="00DF2B86" w:rsidRPr="005F274B" w14:paraId="56AC3F1D" w14:textId="77777777" w:rsidTr="001118BC">
        <w:tc>
          <w:tcPr>
            <w:tcW w:w="9342" w:type="dxa"/>
          </w:tcPr>
          <w:p w14:paraId="747D7B18" w14:textId="43EBB085" w:rsidR="00DF2B86" w:rsidRPr="005F274B" w:rsidRDefault="00DF2B86" w:rsidP="007B58A5">
            <w:pPr>
              <w:jc w:val="both"/>
              <w:rPr>
                <w:rFonts w:ascii="Calibri" w:hAnsi="Calibri"/>
                <w:b/>
                <w:bCs/>
                <w:caps/>
                <w:color w:val="008267"/>
                <w:sz w:val="22"/>
                <w:szCs w:val="22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5F274B">
              <w:rPr>
                <w:rFonts w:ascii="Calibri" w:hAnsi="Calibri"/>
                <w:b/>
                <w:bCs/>
                <w:caps/>
                <w:color w:val="008267"/>
                <w:sz w:val="22"/>
                <w:szCs w:val="22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Date: </w:t>
            </w:r>
            <w:r w:rsidR="005F274B">
              <w:rPr>
                <w:rFonts w:ascii="Calibri" w:hAnsi="Calibri"/>
                <w:b/>
                <w:bCs/>
                <w:caps/>
                <w:color w:val="008267"/>
                <w:sz w:val="22"/>
                <w:szCs w:val="22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4/27/2019</w:t>
            </w:r>
          </w:p>
          <w:p w14:paraId="1A91424A" w14:textId="4BFE9131" w:rsidR="000E3A1F" w:rsidRPr="005F274B" w:rsidRDefault="000E3A1F" w:rsidP="000A0850">
            <w:pPr>
              <w:rPr>
                <w:rFonts w:ascii="Calibri" w:hAnsi="Calibri"/>
                <w:b/>
                <w:bCs/>
                <w:caps/>
                <w:color w:val="008267"/>
                <w:sz w:val="22"/>
                <w:szCs w:val="22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60" w:type="dxa"/>
          </w:tcPr>
          <w:p w14:paraId="51A8E028" w14:textId="77777777" w:rsidR="00DF2B86" w:rsidRPr="005F274B" w:rsidRDefault="00DF2B86" w:rsidP="006A4461">
            <w:pPr>
              <w:jc w:val="both"/>
              <w:rPr>
                <w:rFonts w:ascii="Calibri" w:hAnsi="Calibri"/>
                <w:b/>
                <w:bCs/>
                <w:caps/>
                <w:sz w:val="22"/>
                <w:szCs w:val="22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3FF0FBF3" w14:textId="77777777" w:rsidR="002B09F8" w:rsidRPr="005F274B" w:rsidRDefault="002B09F8" w:rsidP="000B369C">
      <w:pPr>
        <w:pStyle w:val="Texto"/>
        <w:ind w:firstLine="0"/>
        <w:rPr>
          <w:lang w:val="en-US"/>
        </w:rPr>
      </w:pPr>
    </w:p>
    <w:p w14:paraId="26680EAC" w14:textId="79E46ED1" w:rsidR="004E2C1D" w:rsidRPr="005F274B" w:rsidRDefault="005F274B" w:rsidP="000F35C9">
      <w:pPr>
        <w:pStyle w:val="Ttulo11"/>
        <w:rPr>
          <w:lang w:val="en-US"/>
        </w:rPr>
      </w:pPr>
      <w:r>
        <w:rPr>
          <w:lang w:val="en-US"/>
        </w:rPr>
        <w:t>Home page</w:t>
      </w:r>
    </w:p>
    <w:p w14:paraId="0B5B461D" w14:textId="02BD5D5D" w:rsidR="00170E95" w:rsidRPr="00170E95" w:rsidRDefault="001667C1" w:rsidP="00063AE2">
      <w:pPr>
        <w:pStyle w:val="Texto"/>
        <w:rPr>
          <w:lang w:val="en-US"/>
        </w:rPr>
      </w:pPr>
      <w:r>
        <w:rPr>
          <w:lang w:val="en-US"/>
        </w:rPr>
        <w:t xml:space="preserve">The home page allows the registered and non-registered users see all the </w:t>
      </w:r>
      <w:r w:rsidR="009D5A9F">
        <w:rPr>
          <w:lang w:val="en-US"/>
        </w:rPr>
        <w:t>ads</w:t>
      </w:r>
      <w:r>
        <w:rPr>
          <w:lang w:val="en-US"/>
        </w:rPr>
        <w:t xml:space="preserve"> of the web site</w:t>
      </w:r>
      <w:r w:rsidR="00170E95">
        <w:rPr>
          <w:lang w:val="en-US"/>
        </w:rPr>
        <w:t xml:space="preserve">, search by category and see the details. </w:t>
      </w:r>
    </w:p>
    <w:p w14:paraId="0B94EEE8" w14:textId="5DEBB246" w:rsidR="0097599C" w:rsidRDefault="00314604" w:rsidP="00751A04">
      <w:pPr>
        <w:pStyle w:val="Texto"/>
        <w:rPr>
          <w:lang w:val="en-US"/>
        </w:rPr>
      </w:pPr>
      <w:r>
        <w:rPr>
          <w:lang w:val="en-US"/>
        </w:rPr>
        <w:t xml:space="preserve"> </w:t>
      </w:r>
      <w:r w:rsidR="00381738">
        <w:rPr>
          <w:noProof/>
          <w:lang w:val="en-US"/>
        </w:rPr>
        <w:drawing>
          <wp:inline distT="0" distB="0" distL="0" distR="0" wp14:anchorId="2535B748" wp14:editId="05EFA203">
            <wp:extent cx="6033770" cy="350710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09A9" w14:textId="79367740" w:rsidR="00027633" w:rsidRDefault="00027633" w:rsidP="00027633">
      <w:pPr>
        <w:rPr>
          <w:lang w:val="en-US"/>
        </w:rPr>
      </w:pPr>
    </w:p>
    <w:p w14:paraId="3989D0CE" w14:textId="148FD035" w:rsidR="00027633" w:rsidRDefault="00027633" w:rsidP="00027633">
      <w:pPr>
        <w:pStyle w:val="Texto"/>
        <w:rPr>
          <w:lang w:val="en-US"/>
        </w:rPr>
      </w:pPr>
      <w:r>
        <w:rPr>
          <w:lang w:val="en-US"/>
        </w:rPr>
        <w:t>S</w:t>
      </w:r>
      <w:r>
        <w:rPr>
          <w:lang w:val="en-US"/>
        </w:rPr>
        <w:t>earch</w:t>
      </w:r>
    </w:p>
    <w:p w14:paraId="6C334331" w14:textId="1A935062" w:rsidR="00027633" w:rsidRDefault="00637E9C" w:rsidP="00027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858B73" wp14:editId="114837DA">
            <wp:extent cx="6033770" cy="1460500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7D32" w14:textId="198F7619" w:rsidR="00637E9C" w:rsidRDefault="00026576" w:rsidP="00026576">
      <w:pPr>
        <w:pStyle w:val="Texto"/>
        <w:rPr>
          <w:lang w:val="en-US"/>
        </w:rPr>
      </w:pPr>
      <w:r>
        <w:rPr>
          <w:lang w:val="en-US"/>
        </w:rPr>
        <w:t xml:space="preserve">Details </w:t>
      </w:r>
    </w:p>
    <w:p w14:paraId="2FB26F18" w14:textId="1ED23BB3" w:rsidR="00026576" w:rsidRPr="00026576" w:rsidRDefault="009F54B3" w:rsidP="0002657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49113B" wp14:editId="793562D6">
            <wp:extent cx="6033770" cy="516699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7D4C" w14:textId="77777777" w:rsidR="00027633" w:rsidRPr="00027633" w:rsidRDefault="00027633" w:rsidP="00027633">
      <w:pPr>
        <w:rPr>
          <w:lang w:val="en-US"/>
        </w:rPr>
      </w:pPr>
    </w:p>
    <w:p w14:paraId="79D8F589" w14:textId="152B8FB3" w:rsidR="00BD31CB" w:rsidRDefault="009F54B3" w:rsidP="00BD31CB">
      <w:pPr>
        <w:pStyle w:val="Ttulo11"/>
        <w:rPr>
          <w:lang w:val="en-US"/>
        </w:rPr>
      </w:pPr>
      <w:r>
        <w:rPr>
          <w:lang w:val="en-US"/>
        </w:rPr>
        <w:t>register page</w:t>
      </w:r>
    </w:p>
    <w:p w14:paraId="433472FC" w14:textId="75297358" w:rsidR="007E2F36" w:rsidRDefault="007E2F36" w:rsidP="007E2F36">
      <w:pPr>
        <w:pStyle w:val="Texto"/>
        <w:rPr>
          <w:lang w:val="en-US"/>
        </w:rPr>
      </w:pPr>
      <w:r>
        <w:rPr>
          <w:lang w:val="en-US"/>
        </w:rPr>
        <w:t xml:space="preserve">To register the user must provide a valid email and the password must have at least 6 characters and must contain at least one uppercase and lowercase letter and one digit. </w:t>
      </w:r>
    </w:p>
    <w:p w14:paraId="7DD1CA37" w14:textId="26663584" w:rsidR="00991401" w:rsidRDefault="007E2F36" w:rsidP="009914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033898" wp14:editId="1AE211E1">
            <wp:extent cx="4876800" cy="2701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8832" cy="27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CE43" w14:textId="5959AF53" w:rsidR="00686EC8" w:rsidRPr="00991401" w:rsidRDefault="00686EC8" w:rsidP="0099140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A7E216" wp14:editId="23994527">
            <wp:extent cx="5734050" cy="1800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E5C5" w14:textId="19C7D402" w:rsidR="006A0FA1" w:rsidRDefault="006A0FA1" w:rsidP="006A0FA1">
      <w:pPr>
        <w:rPr>
          <w:lang w:val="en-US"/>
        </w:rPr>
      </w:pPr>
    </w:p>
    <w:p w14:paraId="5A8B6B66" w14:textId="77777777" w:rsidR="004E281E" w:rsidRPr="003F16E5" w:rsidRDefault="004E281E" w:rsidP="003F16E5">
      <w:pPr>
        <w:rPr>
          <w:lang w:val="en-US"/>
        </w:rPr>
      </w:pPr>
    </w:p>
    <w:p w14:paraId="475CFA4F" w14:textId="6191E01C" w:rsidR="00BD31CB" w:rsidRDefault="000C63BF" w:rsidP="00BD31CB">
      <w:pPr>
        <w:pStyle w:val="Ttulo11"/>
        <w:rPr>
          <w:lang w:val="en-US"/>
        </w:rPr>
      </w:pPr>
      <w:r>
        <w:rPr>
          <w:lang w:val="en-US"/>
        </w:rPr>
        <w:t>sign in page</w:t>
      </w:r>
    </w:p>
    <w:p w14:paraId="1C370F7E" w14:textId="614B97D4" w:rsidR="00BD31CB" w:rsidRDefault="00E215E6" w:rsidP="0038676F">
      <w:pPr>
        <w:pStyle w:val="Texto"/>
        <w:ind w:left="360" w:firstLine="0"/>
        <w:rPr>
          <w:lang w:val="en-US"/>
        </w:rPr>
      </w:pPr>
      <w:r>
        <w:rPr>
          <w:lang w:val="en-US"/>
        </w:rPr>
        <w:t xml:space="preserve">Once the user </w:t>
      </w:r>
      <w:r w:rsidR="00AD3030">
        <w:rPr>
          <w:lang w:val="en-US"/>
        </w:rPr>
        <w:t>sign</w:t>
      </w:r>
      <w:r>
        <w:rPr>
          <w:lang w:val="en-US"/>
        </w:rPr>
        <w:t xml:space="preserve"> in into the website, the system check the user permissions and redirect for the page with the correct permissions</w:t>
      </w:r>
      <w:r w:rsidR="00FE40F0">
        <w:rPr>
          <w:lang w:val="en-US"/>
        </w:rPr>
        <w:t xml:space="preserve"> (admin or member)</w:t>
      </w:r>
      <w:r w:rsidR="00BD31CB" w:rsidRPr="00BD31CB">
        <w:rPr>
          <w:lang w:val="en-US"/>
        </w:rPr>
        <w:t xml:space="preserve">. </w:t>
      </w:r>
    </w:p>
    <w:p w14:paraId="39AC980D" w14:textId="01F1712A" w:rsidR="00801899" w:rsidRDefault="000C63BF" w:rsidP="008018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5D26D0" wp14:editId="51850134">
            <wp:extent cx="6033770" cy="356552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03CB" w14:textId="57914AAE" w:rsidR="00934DF5" w:rsidRDefault="00934DF5" w:rsidP="00801899">
      <w:pPr>
        <w:rPr>
          <w:lang w:val="en-US"/>
        </w:rPr>
      </w:pPr>
    </w:p>
    <w:p w14:paraId="7BEACE13" w14:textId="13BD2190" w:rsidR="00934DF5" w:rsidRDefault="00934DF5" w:rsidP="00934DF5">
      <w:pPr>
        <w:pStyle w:val="Texto"/>
        <w:rPr>
          <w:lang w:val="en-US"/>
        </w:rPr>
      </w:pPr>
      <w:r>
        <w:rPr>
          <w:lang w:val="en-US"/>
        </w:rPr>
        <w:t xml:space="preserve">Admin Home Page </w:t>
      </w:r>
    </w:p>
    <w:p w14:paraId="59BD4529" w14:textId="02B4B26D" w:rsidR="00FD0803" w:rsidRDefault="00FD0803" w:rsidP="00FD080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FD3B53" wp14:editId="137821C8">
            <wp:extent cx="6033770" cy="413385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BEFC" w14:textId="71E6E650" w:rsidR="00FD0803" w:rsidRDefault="00FD0803" w:rsidP="00FD0803">
      <w:pPr>
        <w:rPr>
          <w:lang w:val="en-US"/>
        </w:rPr>
      </w:pPr>
    </w:p>
    <w:p w14:paraId="421E6DF8" w14:textId="5FAC84FD" w:rsidR="00FD0803" w:rsidRDefault="00FD0803" w:rsidP="00FD0803">
      <w:pPr>
        <w:pStyle w:val="Texto"/>
        <w:rPr>
          <w:lang w:val="en-US"/>
        </w:rPr>
      </w:pPr>
      <w:r>
        <w:rPr>
          <w:lang w:val="en-US"/>
        </w:rPr>
        <w:t>Member Home Page</w:t>
      </w:r>
    </w:p>
    <w:p w14:paraId="104F97FF" w14:textId="349FF9B2" w:rsidR="00646BF2" w:rsidRPr="00801899" w:rsidRDefault="00FD0803" w:rsidP="008018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F3E21D" wp14:editId="653DA859">
            <wp:extent cx="6033770" cy="423291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721B" w14:textId="28752C2D" w:rsidR="00BD31CB" w:rsidRDefault="009F0897" w:rsidP="00BD31CB">
      <w:pPr>
        <w:pStyle w:val="Ttulo11"/>
        <w:rPr>
          <w:lang w:val="en-US"/>
        </w:rPr>
      </w:pPr>
      <w:r>
        <w:rPr>
          <w:lang w:val="en-US"/>
        </w:rPr>
        <w:lastRenderedPageBreak/>
        <w:t>my ads page</w:t>
      </w:r>
    </w:p>
    <w:p w14:paraId="59D9FE07" w14:textId="5F0B8119" w:rsidR="008E6A22" w:rsidRDefault="009F0897" w:rsidP="009F0897">
      <w:pPr>
        <w:pStyle w:val="Texto"/>
        <w:rPr>
          <w:lang w:val="en-US"/>
        </w:rPr>
      </w:pPr>
      <w:r>
        <w:rPr>
          <w:lang w:val="en-US"/>
        </w:rPr>
        <w:t xml:space="preserve">The user type member can see all his ads, create new, edit or delete. </w:t>
      </w:r>
    </w:p>
    <w:p w14:paraId="595298B6" w14:textId="4D1B2B7D" w:rsidR="00124A70" w:rsidRDefault="009F0897" w:rsidP="00124A7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60481B" wp14:editId="2E63A7BC">
            <wp:extent cx="6033770" cy="265239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C30C" w14:textId="7832BB16" w:rsidR="003B00D9" w:rsidRDefault="003B00D9" w:rsidP="00124A70">
      <w:pPr>
        <w:rPr>
          <w:lang w:val="en-US"/>
        </w:rPr>
      </w:pPr>
    </w:p>
    <w:p w14:paraId="4D40204B" w14:textId="49709EC4" w:rsidR="003B00D9" w:rsidRDefault="00252CBA" w:rsidP="003B00D9">
      <w:pPr>
        <w:pStyle w:val="Texto"/>
        <w:rPr>
          <w:lang w:val="en-US"/>
        </w:rPr>
      </w:pPr>
      <w:r>
        <w:rPr>
          <w:lang w:val="en-US"/>
        </w:rPr>
        <w:t>Create new Ad</w:t>
      </w:r>
    </w:p>
    <w:p w14:paraId="51ABB55F" w14:textId="64653CB7" w:rsidR="00293A16" w:rsidRPr="00293A16" w:rsidRDefault="00252CBA" w:rsidP="00293A16">
      <w:pPr>
        <w:rPr>
          <w:lang w:val="en-US"/>
        </w:rPr>
      </w:pPr>
      <w:r w:rsidRPr="00252CBA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EA7B6D0" wp14:editId="25E885E4">
            <wp:extent cx="6033770" cy="4225925"/>
            <wp:effectExtent l="0" t="0" r="508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3BEA" w14:textId="0A1471C9" w:rsidR="008E6A22" w:rsidRPr="008E6A22" w:rsidRDefault="008E6A22" w:rsidP="008E6A22">
      <w:pPr>
        <w:rPr>
          <w:lang w:val="en-US"/>
        </w:rPr>
      </w:pPr>
    </w:p>
    <w:p w14:paraId="418B1C62" w14:textId="0A63E983" w:rsidR="00BD31CB" w:rsidRDefault="00252CBA" w:rsidP="00BD31CB">
      <w:pPr>
        <w:pStyle w:val="Ttulo11"/>
        <w:rPr>
          <w:lang w:val="en-US"/>
        </w:rPr>
      </w:pPr>
      <w:r>
        <w:rPr>
          <w:lang w:val="en-US"/>
        </w:rPr>
        <w:t>MENU ADS</w:t>
      </w:r>
    </w:p>
    <w:p w14:paraId="23D312BC" w14:textId="46D4518D" w:rsidR="00BD31CB" w:rsidRDefault="00252CBA" w:rsidP="00BD31CB">
      <w:pPr>
        <w:pStyle w:val="Texto"/>
        <w:rPr>
          <w:lang w:val="en-US"/>
        </w:rPr>
      </w:pPr>
      <w:r>
        <w:rPr>
          <w:lang w:val="en-US"/>
        </w:rPr>
        <w:t xml:space="preserve">The user type admin can view, edit and delete the ads, ads type and </w:t>
      </w:r>
      <w:r w:rsidR="006C44A2">
        <w:rPr>
          <w:lang w:val="en-US"/>
        </w:rPr>
        <w:t xml:space="preserve">ads </w:t>
      </w:r>
      <w:r>
        <w:rPr>
          <w:lang w:val="en-US"/>
        </w:rPr>
        <w:t xml:space="preserve">category. </w:t>
      </w:r>
    </w:p>
    <w:p w14:paraId="1D00A89E" w14:textId="4B9BB0DB" w:rsidR="00252CBA" w:rsidRDefault="00252CBA" w:rsidP="00252CB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BD2388" wp14:editId="5CCA71AC">
            <wp:extent cx="6033770" cy="1552575"/>
            <wp:effectExtent l="0" t="0" r="508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A61D" w14:textId="6B8C0E39" w:rsidR="00AB2C1F" w:rsidRDefault="006F0F15" w:rsidP="006F0F15">
      <w:pPr>
        <w:pStyle w:val="Ttulo11"/>
        <w:rPr>
          <w:lang w:val="en-US"/>
        </w:rPr>
      </w:pPr>
      <w:r>
        <w:rPr>
          <w:lang w:val="en-US"/>
        </w:rPr>
        <w:t xml:space="preserve">Menu users </w:t>
      </w:r>
    </w:p>
    <w:p w14:paraId="0C25A4DD" w14:textId="0135228C" w:rsidR="006F0F15" w:rsidRDefault="006F0F15" w:rsidP="006F0F15">
      <w:pPr>
        <w:pStyle w:val="Texto"/>
        <w:rPr>
          <w:lang w:val="en-US"/>
        </w:rPr>
      </w:pPr>
      <w:r>
        <w:rPr>
          <w:lang w:val="en-US"/>
        </w:rPr>
        <w:t>The user type admin can view, edit and delete</w:t>
      </w:r>
      <w:r w:rsidR="003938D6">
        <w:rPr>
          <w:lang w:val="en-US"/>
        </w:rPr>
        <w:t xml:space="preserve"> users</w:t>
      </w:r>
      <w:r>
        <w:rPr>
          <w:lang w:val="en-US"/>
        </w:rPr>
        <w:t xml:space="preserve">. </w:t>
      </w:r>
    </w:p>
    <w:p w14:paraId="66DFD144" w14:textId="7A081F64" w:rsidR="00E7592E" w:rsidRDefault="00E7592E" w:rsidP="00E759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A4F1AF" wp14:editId="5D671E08">
            <wp:extent cx="6033770" cy="2647315"/>
            <wp:effectExtent l="0" t="0" r="508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2AB4" w14:textId="08D7FA1C" w:rsidR="001F46A2" w:rsidRDefault="001F46A2" w:rsidP="00E7592E">
      <w:pPr>
        <w:rPr>
          <w:lang w:val="en-US"/>
        </w:rPr>
      </w:pPr>
    </w:p>
    <w:p w14:paraId="60A2B8EB" w14:textId="4362BAE1" w:rsidR="001F46A2" w:rsidRDefault="001F46A2" w:rsidP="001F46A2">
      <w:pPr>
        <w:pStyle w:val="Ttulo11"/>
        <w:rPr>
          <w:lang w:val="en-US"/>
        </w:rPr>
      </w:pPr>
      <w:r>
        <w:rPr>
          <w:lang w:val="en-US"/>
        </w:rPr>
        <w:t xml:space="preserve">logout </w:t>
      </w:r>
    </w:p>
    <w:p w14:paraId="3DA83051" w14:textId="68E2256E" w:rsidR="00B574CA" w:rsidRDefault="008A0E98" w:rsidP="008A0E98">
      <w:pPr>
        <w:pStyle w:val="Texto"/>
        <w:rPr>
          <w:lang w:val="en-US"/>
        </w:rPr>
      </w:pPr>
      <w:r>
        <w:rPr>
          <w:lang w:val="en-US"/>
        </w:rPr>
        <w:t xml:space="preserve">By clicking </w:t>
      </w:r>
      <w:r w:rsidR="00DE6633">
        <w:rPr>
          <w:lang w:val="en-US"/>
        </w:rPr>
        <w:t xml:space="preserve">twice </w:t>
      </w:r>
      <w:bookmarkStart w:id="0" w:name="_GoBack"/>
      <w:bookmarkEnd w:id="0"/>
      <w:r>
        <w:rPr>
          <w:lang w:val="en-US"/>
        </w:rPr>
        <w:t>on the link logout the user is redirected to the home page</w:t>
      </w:r>
      <w:r w:rsidR="002B727D">
        <w:rPr>
          <w:lang w:val="en-US"/>
        </w:rPr>
        <w:t xml:space="preserve"> and the </w:t>
      </w:r>
      <w:r w:rsidR="0083671C">
        <w:rPr>
          <w:lang w:val="en-US"/>
        </w:rPr>
        <w:t xml:space="preserve">session </w:t>
      </w:r>
      <w:r w:rsidR="002B727D">
        <w:rPr>
          <w:lang w:val="en-US"/>
        </w:rPr>
        <w:t>is closed</w:t>
      </w:r>
      <w:r>
        <w:rPr>
          <w:lang w:val="en-US"/>
        </w:rPr>
        <w:t xml:space="preserve">. </w:t>
      </w:r>
    </w:p>
    <w:p w14:paraId="179C7C2D" w14:textId="53DBDB5F" w:rsidR="00DE6633" w:rsidRDefault="00DE6633" w:rsidP="00DE6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613905" wp14:editId="09D53841">
            <wp:extent cx="5067300" cy="2114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B4F9" w14:textId="2566C383" w:rsidR="00DE6633" w:rsidRDefault="00DE6633" w:rsidP="00DE6633">
      <w:pPr>
        <w:rPr>
          <w:lang w:val="en-US"/>
        </w:rPr>
      </w:pPr>
    </w:p>
    <w:p w14:paraId="726733A1" w14:textId="2F267FC2" w:rsidR="00DE6633" w:rsidRPr="00DE6633" w:rsidRDefault="00DE6633" w:rsidP="00DE663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000A11" wp14:editId="638F3126">
            <wp:extent cx="4638675" cy="21336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846F" w14:textId="77777777" w:rsidR="006F0F15" w:rsidRPr="00252CBA" w:rsidRDefault="006F0F15" w:rsidP="006F0F15">
      <w:pPr>
        <w:pStyle w:val="Texto"/>
        <w:rPr>
          <w:lang w:val="en-US"/>
        </w:rPr>
      </w:pPr>
    </w:p>
    <w:p w14:paraId="2C6B04E9" w14:textId="3098BE75" w:rsidR="009B0179" w:rsidRDefault="009B0179" w:rsidP="009B0179">
      <w:pPr>
        <w:pStyle w:val="Texto"/>
        <w:rPr>
          <w:lang w:val="en-US"/>
        </w:rPr>
      </w:pPr>
    </w:p>
    <w:p w14:paraId="7C8F634A" w14:textId="58A523C1" w:rsidR="00AA5C2C" w:rsidRDefault="00AA5C2C" w:rsidP="00AA5C2C">
      <w:pPr>
        <w:rPr>
          <w:lang w:val="en-US"/>
        </w:rPr>
      </w:pPr>
    </w:p>
    <w:p w14:paraId="25E3F4FD" w14:textId="77777777" w:rsidR="00046B01" w:rsidRDefault="00046B01" w:rsidP="00AA5C2C">
      <w:pPr>
        <w:rPr>
          <w:lang w:val="en-US"/>
        </w:rPr>
      </w:pPr>
    </w:p>
    <w:p w14:paraId="4CFD9C5F" w14:textId="6ECF6651" w:rsidR="006148F9" w:rsidRPr="006148F9" w:rsidRDefault="00FA36E4" w:rsidP="00994F95">
      <w:pPr>
        <w:pStyle w:val="Texto"/>
        <w:rPr>
          <w:lang w:val="en-US"/>
        </w:rPr>
      </w:pPr>
      <w:r>
        <w:rPr>
          <w:lang w:val="en-US"/>
        </w:rPr>
        <w:t xml:space="preserve"> </w:t>
      </w:r>
    </w:p>
    <w:p w14:paraId="0D32FA8F" w14:textId="77777777" w:rsidR="004978CD" w:rsidRPr="004978CD" w:rsidRDefault="004978CD" w:rsidP="004978CD">
      <w:pPr>
        <w:rPr>
          <w:lang w:val="en-US"/>
        </w:rPr>
      </w:pPr>
    </w:p>
    <w:p w14:paraId="68A7B740" w14:textId="2A0714D0" w:rsidR="00F5455A" w:rsidRDefault="00F5455A" w:rsidP="00F5455A">
      <w:pPr>
        <w:rPr>
          <w:lang w:val="en-US"/>
        </w:rPr>
      </w:pPr>
    </w:p>
    <w:p w14:paraId="6CB62E5A" w14:textId="54550A2D" w:rsidR="00F5455A" w:rsidRDefault="00F5455A" w:rsidP="00F5455A">
      <w:pPr>
        <w:rPr>
          <w:lang w:val="en-US"/>
        </w:rPr>
      </w:pPr>
    </w:p>
    <w:p w14:paraId="5D745559" w14:textId="7711DBC4" w:rsidR="00F5455A" w:rsidRDefault="00F5455A" w:rsidP="00F5455A">
      <w:pPr>
        <w:rPr>
          <w:lang w:val="en-US"/>
        </w:rPr>
      </w:pPr>
    </w:p>
    <w:p w14:paraId="0328E33F" w14:textId="77777777" w:rsidR="00F5455A" w:rsidRPr="00F5455A" w:rsidRDefault="00F5455A" w:rsidP="00F5455A">
      <w:pPr>
        <w:rPr>
          <w:lang w:val="en-US"/>
        </w:rPr>
      </w:pPr>
    </w:p>
    <w:sectPr w:rsidR="00F5455A" w:rsidRPr="00F5455A" w:rsidSect="00311D43">
      <w:pgSz w:w="11900" w:h="16840"/>
      <w:pgMar w:top="1559" w:right="720" w:bottom="1304" w:left="167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38C08E" w14:textId="77777777" w:rsidR="002E59C3" w:rsidRDefault="002E59C3" w:rsidP="002B09F8">
      <w:r>
        <w:separator/>
      </w:r>
    </w:p>
  </w:endnote>
  <w:endnote w:type="continuationSeparator" w:id="0">
    <w:p w14:paraId="2934013D" w14:textId="77777777" w:rsidR="002E59C3" w:rsidRDefault="002E59C3" w:rsidP="002B09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59C7C5" w14:textId="77777777" w:rsidR="002E59C3" w:rsidRDefault="002E59C3" w:rsidP="002B09F8">
      <w:r>
        <w:separator/>
      </w:r>
    </w:p>
  </w:footnote>
  <w:footnote w:type="continuationSeparator" w:id="0">
    <w:p w14:paraId="09D7B460" w14:textId="77777777" w:rsidR="002E59C3" w:rsidRDefault="002E59C3" w:rsidP="002B09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F51F5"/>
    <w:multiLevelType w:val="hybridMultilevel"/>
    <w:tmpl w:val="F118D74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326C8C"/>
    <w:multiLevelType w:val="hybridMultilevel"/>
    <w:tmpl w:val="EF226D8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AB1EB1"/>
    <w:multiLevelType w:val="multilevel"/>
    <w:tmpl w:val="6AF8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911F65"/>
    <w:multiLevelType w:val="hybridMultilevel"/>
    <w:tmpl w:val="9B20878C"/>
    <w:lvl w:ilvl="0" w:tplc="F6BE847A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B1D6E3EC" w:tentative="1">
      <w:start w:val="1"/>
      <w:numFmt w:val="lowerLetter"/>
      <w:lvlText w:val="%2."/>
      <w:lvlJc w:val="left"/>
      <w:pPr>
        <w:ind w:left="1440" w:hanging="360"/>
      </w:pPr>
    </w:lvl>
    <w:lvl w:ilvl="2" w:tplc="522CED1E" w:tentative="1">
      <w:start w:val="1"/>
      <w:numFmt w:val="lowerRoman"/>
      <w:lvlText w:val="%3."/>
      <w:lvlJc w:val="right"/>
      <w:pPr>
        <w:ind w:left="2160" w:hanging="180"/>
      </w:pPr>
    </w:lvl>
    <w:lvl w:ilvl="3" w:tplc="38685C5A" w:tentative="1">
      <w:start w:val="1"/>
      <w:numFmt w:val="decimal"/>
      <w:lvlText w:val="%4."/>
      <w:lvlJc w:val="left"/>
      <w:pPr>
        <w:ind w:left="2880" w:hanging="360"/>
      </w:pPr>
    </w:lvl>
    <w:lvl w:ilvl="4" w:tplc="77E2A4B6" w:tentative="1">
      <w:start w:val="1"/>
      <w:numFmt w:val="lowerLetter"/>
      <w:lvlText w:val="%5."/>
      <w:lvlJc w:val="left"/>
      <w:pPr>
        <w:ind w:left="3600" w:hanging="360"/>
      </w:pPr>
    </w:lvl>
    <w:lvl w:ilvl="5" w:tplc="4CCCAF7E" w:tentative="1">
      <w:start w:val="1"/>
      <w:numFmt w:val="lowerRoman"/>
      <w:lvlText w:val="%6."/>
      <w:lvlJc w:val="right"/>
      <w:pPr>
        <w:ind w:left="4320" w:hanging="180"/>
      </w:pPr>
    </w:lvl>
    <w:lvl w:ilvl="6" w:tplc="F1F4DF96" w:tentative="1">
      <w:start w:val="1"/>
      <w:numFmt w:val="decimal"/>
      <w:lvlText w:val="%7."/>
      <w:lvlJc w:val="left"/>
      <w:pPr>
        <w:ind w:left="5040" w:hanging="360"/>
      </w:pPr>
    </w:lvl>
    <w:lvl w:ilvl="7" w:tplc="25A23942" w:tentative="1">
      <w:start w:val="1"/>
      <w:numFmt w:val="lowerLetter"/>
      <w:lvlText w:val="%8."/>
      <w:lvlJc w:val="left"/>
      <w:pPr>
        <w:ind w:left="5760" w:hanging="360"/>
      </w:pPr>
    </w:lvl>
    <w:lvl w:ilvl="8" w:tplc="E7460DB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11340"/>
    <w:multiLevelType w:val="multilevel"/>
    <w:tmpl w:val="464C6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821CC0"/>
    <w:multiLevelType w:val="multilevel"/>
    <w:tmpl w:val="3A705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2171E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75B34FE"/>
    <w:multiLevelType w:val="multilevel"/>
    <w:tmpl w:val="002AB5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A6B3DF9"/>
    <w:multiLevelType w:val="multilevel"/>
    <w:tmpl w:val="71149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8816D4"/>
    <w:multiLevelType w:val="hybridMultilevel"/>
    <w:tmpl w:val="E070BF6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B46DB9"/>
    <w:multiLevelType w:val="multilevel"/>
    <w:tmpl w:val="39DAB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E44B9D"/>
    <w:multiLevelType w:val="multilevel"/>
    <w:tmpl w:val="1E9236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7F017E"/>
    <w:multiLevelType w:val="multilevel"/>
    <w:tmpl w:val="1A22C8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5A013C9"/>
    <w:multiLevelType w:val="multilevel"/>
    <w:tmpl w:val="7004B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357DDC"/>
    <w:multiLevelType w:val="multilevel"/>
    <w:tmpl w:val="54AC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131368"/>
    <w:multiLevelType w:val="multilevel"/>
    <w:tmpl w:val="46E89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D07F37"/>
    <w:multiLevelType w:val="multilevel"/>
    <w:tmpl w:val="74B24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B540232"/>
    <w:multiLevelType w:val="multilevel"/>
    <w:tmpl w:val="D31E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53027B"/>
    <w:multiLevelType w:val="hybridMultilevel"/>
    <w:tmpl w:val="A0DEEF4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D36BC"/>
    <w:multiLevelType w:val="multilevel"/>
    <w:tmpl w:val="0D0E2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F408D8"/>
    <w:multiLevelType w:val="multilevel"/>
    <w:tmpl w:val="D6089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CE2E3B"/>
    <w:multiLevelType w:val="hybridMultilevel"/>
    <w:tmpl w:val="C3A62F3A"/>
    <w:lvl w:ilvl="0" w:tplc="F61E86B2">
      <w:start w:val="1"/>
      <w:numFmt w:val="bullet"/>
      <w:pStyle w:val="ListasdePargrafo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B7A7C01"/>
    <w:multiLevelType w:val="multilevel"/>
    <w:tmpl w:val="12245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314941"/>
    <w:multiLevelType w:val="singleLevel"/>
    <w:tmpl w:val="FED60B5A"/>
    <w:lvl w:ilvl="0"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4" w15:restartNumberingAfterBreak="0">
    <w:nsid w:val="40EE1AD3"/>
    <w:multiLevelType w:val="multilevel"/>
    <w:tmpl w:val="8F867CB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0F07194"/>
    <w:multiLevelType w:val="multilevel"/>
    <w:tmpl w:val="5DF614FE"/>
    <w:lvl w:ilvl="0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BB37E7"/>
    <w:multiLevelType w:val="hybridMultilevel"/>
    <w:tmpl w:val="9B602336"/>
    <w:lvl w:ilvl="0" w:tplc="0416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B4E32FC"/>
    <w:multiLevelType w:val="hybridMultilevel"/>
    <w:tmpl w:val="73D4E872"/>
    <w:lvl w:ilvl="0" w:tplc="0416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BC47635"/>
    <w:multiLevelType w:val="multilevel"/>
    <w:tmpl w:val="34B2E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C6802C5"/>
    <w:multiLevelType w:val="multilevel"/>
    <w:tmpl w:val="FFA61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EFB3690"/>
    <w:multiLevelType w:val="multilevel"/>
    <w:tmpl w:val="04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4F4D6FCE"/>
    <w:multiLevelType w:val="hybridMultilevel"/>
    <w:tmpl w:val="1A1AD99C"/>
    <w:lvl w:ilvl="0" w:tplc="0416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FEE1114"/>
    <w:multiLevelType w:val="hybridMultilevel"/>
    <w:tmpl w:val="A7BC5190"/>
    <w:lvl w:ilvl="0" w:tplc="0416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4254DC1"/>
    <w:multiLevelType w:val="multilevel"/>
    <w:tmpl w:val="6E1458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4B4D65"/>
    <w:multiLevelType w:val="multilevel"/>
    <w:tmpl w:val="E732E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1152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642238D4"/>
    <w:multiLevelType w:val="multilevel"/>
    <w:tmpl w:val="BA780A6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9C04579"/>
    <w:multiLevelType w:val="multilevel"/>
    <w:tmpl w:val="5DF614FE"/>
    <w:lvl w:ilvl="0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890F2D"/>
    <w:multiLevelType w:val="multilevel"/>
    <w:tmpl w:val="B560B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C75749"/>
    <w:multiLevelType w:val="multilevel"/>
    <w:tmpl w:val="1A22C8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D6172C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ED66498"/>
    <w:multiLevelType w:val="multilevel"/>
    <w:tmpl w:val="D39A5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E01127"/>
    <w:multiLevelType w:val="multilevel"/>
    <w:tmpl w:val="7CF43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4360BC"/>
    <w:multiLevelType w:val="hybridMultilevel"/>
    <w:tmpl w:val="1ECA6E0A"/>
    <w:lvl w:ilvl="0" w:tplc="193089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0C2CF4"/>
    <w:multiLevelType w:val="multilevel"/>
    <w:tmpl w:val="07ACABF4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62385A"/>
    <w:multiLevelType w:val="multilevel"/>
    <w:tmpl w:val="2FE0E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0C2420"/>
    <w:multiLevelType w:val="multilevel"/>
    <w:tmpl w:val="5266A00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E735787"/>
    <w:multiLevelType w:val="multilevel"/>
    <w:tmpl w:val="7B807A04"/>
    <w:lvl w:ilvl="0">
      <w:start w:val="1"/>
      <w:numFmt w:val="decimal"/>
      <w:pStyle w:val="Ttulo1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ind w:left="2276" w:hanging="432"/>
      </w:pPr>
    </w:lvl>
    <w:lvl w:ilvl="2">
      <w:start w:val="1"/>
      <w:numFmt w:val="decimal"/>
      <w:pStyle w:val="Ttulo31"/>
      <w:lvlText w:val="%1.%2.%3."/>
      <w:lvlJc w:val="left"/>
      <w:pPr>
        <w:ind w:left="1355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1"/>
  </w:num>
  <w:num w:numId="3">
    <w:abstractNumId w:val="44"/>
  </w:num>
  <w:num w:numId="4">
    <w:abstractNumId w:val="37"/>
  </w:num>
  <w:num w:numId="5">
    <w:abstractNumId w:val="30"/>
  </w:num>
  <w:num w:numId="6">
    <w:abstractNumId w:val="40"/>
  </w:num>
  <w:num w:numId="7">
    <w:abstractNumId w:val="39"/>
  </w:num>
  <w:num w:numId="8">
    <w:abstractNumId w:val="25"/>
  </w:num>
  <w:num w:numId="9">
    <w:abstractNumId w:val="6"/>
  </w:num>
  <w:num w:numId="10">
    <w:abstractNumId w:val="47"/>
  </w:num>
  <w:num w:numId="11">
    <w:abstractNumId w:val="21"/>
  </w:num>
  <w:num w:numId="12">
    <w:abstractNumId w:val="7"/>
  </w:num>
  <w:num w:numId="13">
    <w:abstractNumId w:val="12"/>
  </w:num>
  <w:num w:numId="14">
    <w:abstractNumId w:val="35"/>
  </w:num>
  <w:num w:numId="15">
    <w:abstractNumId w:val="23"/>
  </w:num>
  <w:num w:numId="16">
    <w:abstractNumId w:val="32"/>
  </w:num>
  <w:num w:numId="17">
    <w:abstractNumId w:val="27"/>
  </w:num>
  <w:num w:numId="18">
    <w:abstractNumId w:val="26"/>
  </w:num>
  <w:num w:numId="19">
    <w:abstractNumId w:val="31"/>
  </w:num>
  <w:num w:numId="20">
    <w:abstractNumId w:val="9"/>
  </w:num>
  <w:num w:numId="21">
    <w:abstractNumId w:val="1"/>
  </w:num>
  <w:num w:numId="22">
    <w:abstractNumId w:val="42"/>
  </w:num>
  <w:num w:numId="23">
    <w:abstractNumId w:val="45"/>
  </w:num>
  <w:num w:numId="24">
    <w:abstractNumId w:val="2"/>
  </w:num>
  <w:num w:numId="25">
    <w:abstractNumId w:val="4"/>
  </w:num>
  <w:num w:numId="26">
    <w:abstractNumId w:val="10"/>
  </w:num>
  <w:num w:numId="27">
    <w:abstractNumId w:val="20"/>
  </w:num>
  <w:num w:numId="28">
    <w:abstractNumId w:val="17"/>
  </w:num>
  <w:num w:numId="29">
    <w:abstractNumId w:val="5"/>
  </w:num>
  <w:num w:numId="30">
    <w:abstractNumId w:val="38"/>
  </w:num>
  <w:num w:numId="31">
    <w:abstractNumId w:val="34"/>
  </w:num>
  <w:num w:numId="32">
    <w:abstractNumId w:val="41"/>
  </w:num>
  <w:num w:numId="33">
    <w:abstractNumId w:val="22"/>
  </w:num>
  <w:num w:numId="34">
    <w:abstractNumId w:val="8"/>
  </w:num>
  <w:num w:numId="35">
    <w:abstractNumId w:val="19"/>
  </w:num>
  <w:num w:numId="36">
    <w:abstractNumId w:val="0"/>
  </w:num>
  <w:num w:numId="37">
    <w:abstractNumId w:val="18"/>
  </w:num>
  <w:num w:numId="38">
    <w:abstractNumId w:val="14"/>
  </w:num>
  <w:num w:numId="39">
    <w:abstractNumId w:val="15"/>
  </w:num>
  <w:num w:numId="40">
    <w:abstractNumId w:val="29"/>
  </w:num>
  <w:num w:numId="41">
    <w:abstractNumId w:val="16"/>
  </w:num>
  <w:num w:numId="42">
    <w:abstractNumId w:val="28"/>
  </w:num>
  <w:num w:numId="43">
    <w:abstractNumId w:val="13"/>
  </w:num>
  <w:num w:numId="44">
    <w:abstractNumId w:val="33"/>
    <w:lvlOverride w:ilvl="0">
      <w:lvl w:ilvl="0">
        <w:numFmt w:val="decimal"/>
        <w:lvlText w:val="%1."/>
        <w:lvlJc w:val="left"/>
      </w:lvl>
    </w:lvlOverride>
  </w:num>
  <w:num w:numId="45">
    <w:abstractNumId w:val="24"/>
    <w:lvlOverride w:ilvl="0">
      <w:lvl w:ilvl="0">
        <w:numFmt w:val="decimal"/>
        <w:lvlText w:val="%1."/>
        <w:lvlJc w:val="left"/>
      </w:lvl>
    </w:lvlOverride>
  </w:num>
  <w:num w:numId="46">
    <w:abstractNumId w:val="36"/>
    <w:lvlOverride w:ilvl="0">
      <w:lvl w:ilvl="0">
        <w:numFmt w:val="decimal"/>
        <w:lvlText w:val="%1."/>
        <w:lvlJc w:val="left"/>
      </w:lvl>
    </w:lvlOverride>
  </w:num>
  <w:num w:numId="47">
    <w:abstractNumId w:val="46"/>
    <w:lvlOverride w:ilvl="0">
      <w:lvl w:ilvl="0">
        <w:numFmt w:val="decimal"/>
        <w:lvlText w:val="%1."/>
        <w:lvlJc w:val="left"/>
      </w:lvl>
    </w:lvlOverride>
  </w:num>
  <w:num w:numId="48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EFB"/>
    <w:rsid w:val="0000022A"/>
    <w:rsid w:val="000010AD"/>
    <w:rsid w:val="000022DD"/>
    <w:rsid w:val="0000297D"/>
    <w:rsid w:val="0001341C"/>
    <w:rsid w:val="0001457F"/>
    <w:rsid w:val="00021F95"/>
    <w:rsid w:val="00025DBB"/>
    <w:rsid w:val="00026576"/>
    <w:rsid w:val="00027633"/>
    <w:rsid w:val="00030ECC"/>
    <w:rsid w:val="0003218C"/>
    <w:rsid w:val="000322A1"/>
    <w:rsid w:val="00046B01"/>
    <w:rsid w:val="00054244"/>
    <w:rsid w:val="000553D0"/>
    <w:rsid w:val="00057047"/>
    <w:rsid w:val="0005769E"/>
    <w:rsid w:val="0006046C"/>
    <w:rsid w:val="00062A45"/>
    <w:rsid w:val="00063AE2"/>
    <w:rsid w:val="00067669"/>
    <w:rsid w:val="000764D3"/>
    <w:rsid w:val="00083391"/>
    <w:rsid w:val="0008580D"/>
    <w:rsid w:val="0009331B"/>
    <w:rsid w:val="00094AFF"/>
    <w:rsid w:val="00096F5E"/>
    <w:rsid w:val="000A0850"/>
    <w:rsid w:val="000A0926"/>
    <w:rsid w:val="000A4862"/>
    <w:rsid w:val="000B069B"/>
    <w:rsid w:val="000B369C"/>
    <w:rsid w:val="000B6C02"/>
    <w:rsid w:val="000C5E13"/>
    <w:rsid w:val="000C63BF"/>
    <w:rsid w:val="000C771D"/>
    <w:rsid w:val="000D2962"/>
    <w:rsid w:val="000D3EFB"/>
    <w:rsid w:val="000D621A"/>
    <w:rsid w:val="000D75C1"/>
    <w:rsid w:val="000E1416"/>
    <w:rsid w:val="000E256D"/>
    <w:rsid w:val="000E2CF5"/>
    <w:rsid w:val="000E3A1F"/>
    <w:rsid w:val="000E4C70"/>
    <w:rsid w:val="000F11AA"/>
    <w:rsid w:val="000F1C7C"/>
    <w:rsid w:val="000F35C9"/>
    <w:rsid w:val="000F35F8"/>
    <w:rsid w:val="00100EBD"/>
    <w:rsid w:val="00102D22"/>
    <w:rsid w:val="00105058"/>
    <w:rsid w:val="001118BC"/>
    <w:rsid w:val="00111DC6"/>
    <w:rsid w:val="00124A70"/>
    <w:rsid w:val="00127EF6"/>
    <w:rsid w:val="00131FDC"/>
    <w:rsid w:val="00140A5D"/>
    <w:rsid w:val="0014281E"/>
    <w:rsid w:val="001440C0"/>
    <w:rsid w:val="00146835"/>
    <w:rsid w:val="00151A24"/>
    <w:rsid w:val="00151AE0"/>
    <w:rsid w:val="00152FE2"/>
    <w:rsid w:val="00153DAD"/>
    <w:rsid w:val="00154F6F"/>
    <w:rsid w:val="00155B6E"/>
    <w:rsid w:val="0015793E"/>
    <w:rsid w:val="001637B5"/>
    <w:rsid w:val="00163B2F"/>
    <w:rsid w:val="00163C16"/>
    <w:rsid w:val="00164D96"/>
    <w:rsid w:val="00165B0D"/>
    <w:rsid w:val="001667C1"/>
    <w:rsid w:val="0017014E"/>
    <w:rsid w:val="00170539"/>
    <w:rsid w:val="00170E95"/>
    <w:rsid w:val="0017448B"/>
    <w:rsid w:val="00175585"/>
    <w:rsid w:val="00175AE8"/>
    <w:rsid w:val="00180038"/>
    <w:rsid w:val="00193E52"/>
    <w:rsid w:val="001957D2"/>
    <w:rsid w:val="001B0138"/>
    <w:rsid w:val="001B2A23"/>
    <w:rsid w:val="001C250A"/>
    <w:rsid w:val="001C3271"/>
    <w:rsid w:val="001C4969"/>
    <w:rsid w:val="001C5EE0"/>
    <w:rsid w:val="001D2E7E"/>
    <w:rsid w:val="001D6419"/>
    <w:rsid w:val="001E60C8"/>
    <w:rsid w:val="001F46A2"/>
    <w:rsid w:val="001F4938"/>
    <w:rsid w:val="002009A3"/>
    <w:rsid w:val="00200F76"/>
    <w:rsid w:val="00212325"/>
    <w:rsid w:val="002178B4"/>
    <w:rsid w:val="00222543"/>
    <w:rsid w:val="0022281C"/>
    <w:rsid w:val="002246C0"/>
    <w:rsid w:val="00244D40"/>
    <w:rsid w:val="0024556A"/>
    <w:rsid w:val="002478CD"/>
    <w:rsid w:val="0025125C"/>
    <w:rsid w:val="0025164D"/>
    <w:rsid w:val="00251EC4"/>
    <w:rsid w:val="00252CBA"/>
    <w:rsid w:val="00257DB3"/>
    <w:rsid w:val="002619C8"/>
    <w:rsid w:val="00273354"/>
    <w:rsid w:val="00273967"/>
    <w:rsid w:val="002744DE"/>
    <w:rsid w:val="0027521B"/>
    <w:rsid w:val="00275EE1"/>
    <w:rsid w:val="0028434B"/>
    <w:rsid w:val="00293A16"/>
    <w:rsid w:val="002A201A"/>
    <w:rsid w:val="002A2735"/>
    <w:rsid w:val="002A5607"/>
    <w:rsid w:val="002A6027"/>
    <w:rsid w:val="002A6AE7"/>
    <w:rsid w:val="002B09F8"/>
    <w:rsid w:val="002B34A3"/>
    <w:rsid w:val="002B6437"/>
    <w:rsid w:val="002B69E4"/>
    <w:rsid w:val="002B727D"/>
    <w:rsid w:val="002C062A"/>
    <w:rsid w:val="002C0BCB"/>
    <w:rsid w:val="002C0DA0"/>
    <w:rsid w:val="002C1527"/>
    <w:rsid w:val="002D03FB"/>
    <w:rsid w:val="002D2B99"/>
    <w:rsid w:val="002D6512"/>
    <w:rsid w:val="002E2F1E"/>
    <w:rsid w:val="002E5421"/>
    <w:rsid w:val="002E59C3"/>
    <w:rsid w:val="002E75BD"/>
    <w:rsid w:val="002F0B67"/>
    <w:rsid w:val="002F1040"/>
    <w:rsid w:val="002F32F2"/>
    <w:rsid w:val="002F491F"/>
    <w:rsid w:val="002F6687"/>
    <w:rsid w:val="002F7073"/>
    <w:rsid w:val="002F786E"/>
    <w:rsid w:val="003012C0"/>
    <w:rsid w:val="0030203E"/>
    <w:rsid w:val="00304BD9"/>
    <w:rsid w:val="00305FF1"/>
    <w:rsid w:val="00311D43"/>
    <w:rsid w:val="00314604"/>
    <w:rsid w:val="00322BC9"/>
    <w:rsid w:val="00331FE3"/>
    <w:rsid w:val="003328DD"/>
    <w:rsid w:val="0033319D"/>
    <w:rsid w:val="0033326F"/>
    <w:rsid w:val="003339AC"/>
    <w:rsid w:val="00335F24"/>
    <w:rsid w:val="00336B0F"/>
    <w:rsid w:val="003431CA"/>
    <w:rsid w:val="00345684"/>
    <w:rsid w:val="00361EBB"/>
    <w:rsid w:val="00366880"/>
    <w:rsid w:val="00375F82"/>
    <w:rsid w:val="00381738"/>
    <w:rsid w:val="0038292E"/>
    <w:rsid w:val="003832D5"/>
    <w:rsid w:val="00384076"/>
    <w:rsid w:val="0038676F"/>
    <w:rsid w:val="003907AA"/>
    <w:rsid w:val="003914DA"/>
    <w:rsid w:val="003921CE"/>
    <w:rsid w:val="003938D6"/>
    <w:rsid w:val="003A030B"/>
    <w:rsid w:val="003A6909"/>
    <w:rsid w:val="003A7B59"/>
    <w:rsid w:val="003B00D9"/>
    <w:rsid w:val="003B2E60"/>
    <w:rsid w:val="003B54C9"/>
    <w:rsid w:val="003C2FD0"/>
    <w:rsid w:val="003D1630"/>
    <w:rsid w:val="003D220D"/>
    <w:rsid w:val="003D29F1"/>
    <w:rsid w:val="003D574A"/>
    <w:rsid w:val="003D6EB5"/>
    <w:rsid w:val="003E21E2"/>
    <w:rsid w:val="003F16E5"/>
    <w:rsid w:val="003F4A36"/>
    <w:rsid w:val="00402141"/>
    <w:rsid w:val="004054A4"/>
    <w:rsid w:val="004075C0"/>
    <w:rsid w:val="00410B47"/>
    <w:rsid w:val="00411FD2"/>
    <w:rsid w:val="00420243"/>
    <w:rsid w:val="00420244"/>
    <w:rsid w:val="00421440"/>
    <w:rsid w:val="00427C02"/>
    <w:rsid w:val="00431421"/>
    <w:rsid w:val="004347FC"/>
    <w:rsid w:val="0043496B"/>
    <w:rsid w:val="00435F2C"/>
    <w:rsid w:val="00437498"/>
    <w:rsid w:val="00437FA8"/>
    <w:rsid w:val="00441A3C"/>
    <w:rsid w:val="004506E2"/>
    <w:rsid w:val="00453AF8"/>
    <w:rsid w:val="00454A89"/>
    <w:rsid w:val="0045547C"/>
    <w:rsid w:val="004571DB"/>
    <w:rsid w:val="00463776"/>
    <w:rsid w:val="004653B5"/>
    <w:rsid w:val="004675F4"/>
    <w:rsid w:val="00471AC3"/>
    <w:rsid w:val="00473F6F"/>
    <w:rsid w:val="00476978"/>
    <w:rsid w:val="00476E9A"/>
    <w:rsid w:val="0047728C"/>
    <w:rsid w:val="00487069"/>
    <w:rsid w:val="0049185D"/>
    <w:rsid w:val="00492466"/>
    <w:rsid w:val="0049253C"/>
    <w:rsid w:val="00497420"/>
    <w:rsid w:val="00497576"/>
    <w:rsid w:val="004978CD"/>
    <w:rsid w:val="004A0A86"/>
    <w:rsid w:val="004A25E2"/>
    <w:rsid w:val="004A2E46"/>
    <w:rsid w:val="004A3406"/>
    <w:rsid w:val="004B5BFD"/>
    <w:rsid w:val="004C22F2"/>
    <w:rsid w:val="004C767E"/>
    <w:rsid w:val="004D0269"/>
    <w:rsid w:val="004D3A3C"/>
    <w:rsid w:val="004E1C4E"/>
    <w:rsid w:val="004E281E"/>
    <w:rsid w:val="004E2C1D"/>
    <w:rsid w:val="004E363B"/>
    <w:rsid w:val="004E4C14"/>
    <w:rsid w:val="004F3C42"/>
    <w:rsid w:val="004F51C9"/>
    <w:rsid w:val="004F630A"/>
    <w:rsid w:val="00500C3D"/>
    <w:rsid w:val="00501EEE"/>
    <w:rsid w:val="00503C69"/>
    <w:rsid w:val="00505342"/>
    <w:rsid w:val="0050702A"/>
    <w:rsid w:val="00507BB4"/>
    <w:rsid w:val="00514EC1"/>
    <w:rsid w:val="0051746C"/>
    <w:rsid w:val="0052596C"/>
    <w:rsid w:val="00527119"/>
    <w:rsid w:val="005300A9"/>
    <w:rsid w:val="00537CC6"/>
    <w:rsid w:val="0054353C"/>
    <w:rsid w:val="005458BC"/>
    <w:rsid w:val="005458F8"/>
    <w:rsid w:val="00547D5F"/>
    <w:rsid w:val="00550A81"/>
    <w:rsid w:val="005541B3"/>
    <w:rsid w:val="00555386"/>
    <w:rsid w:val="0056490C"/>
    <w:rsid w:val="005706B7"/>
    <w:rsid w:val="00570FF2"/>
    <w:rsid w:val="00572F1E"/>
    <w:rsid w:val="005754B4"/>
    <w:rsid w:val="0058186C"/>
    <w:rsid w:val="005874E7"/>
    <w:rsid w:val="00591283"/>
    <w:rsid w:val="005947C5"/>
    <w:rsid w:val="005949B8"/>
    <w:rsid w:val="005A26AF"/>
    <w:rsid w:val="005B6028"/>
    <w:rsid w:val="005C067C"/>
    <w:rsid w:val="005C1E80"/>
    <w:rsid w:val="005C3CCA"/>
    <w:rsid w:val="005C3DFD"/>
    <w:rsid w:val="005C4788"/>
    <w:rsid w:val="005C6B0F"/>
    <w:rsid w:val="005C6E41"/>
    <w:rsid w:val="005C7753"/>
    <w:rsid w:val="005E211C"/>
    <w:rsid w:val="005E23AB"/>
    <w:rsid w:val="005F274B"/>
    <w:rsid w:val="005F341B"/>
    <w:rsid w:val="00602896"/>
    <w:rsid w:val="00605FEB"/>
    <w:rsid w:val="00611307"/>
    <w:rsid w:val="006148F9"/>
    <w:rsid w:val="00615D48"/>
    <w:rsid w:val="006209FB"/>
    <w:rsid w:val="00626B49"/>
    <w:rsid w:val="006277A4"/>
    <w:rsid w:val="00627C3F"/>
    <w:rsid w:val="00627CA9"/>
    <w:rsid w:val="0063302C"/>
    <w:rsid w:val="00637E9C"/>
    <w:rsid w:val="00640E46"/>
    <w:rsid w:val="006420D0"/>
    <w:rsid w:val="0064265E"/>
    <w:rsid w:val="00645512"/>
    <w:rsid w:val="00646989"/>
    <w:rsid w:val="00646BF2"/>
    <w:rsid w:val="0065112A"/>
    <w:rsid w:val="006579C8"/>
    <w:rsid w:val="00666372"/>
    <w:rsid w:val="006865C5"/>
    <w:rsid w:val="00686EC8"/>
    <w:rsid w:val="00691B5A"/>
    <w:rsid w:val="0069710E"/>
    <w:rsid w:val="006972FF"/>
    <w:rsid w:val="00697779"/>
    <w:rsid w:val="006A0FA1"/>
    <w:rsid w:val="006A4461"/>
    <w:rsid w:val="006A4790"/>
    <w:rsid w:val="006A4A80"/>
    <w:rsid w:val="006A4AD7"/>
    <w:rsid w:val="006B0542"/>
    <w:rsid w:val="006C44A2"/>
    <w:rsid w:val="006C7F8B"/>
    <w:rsid w:val="006D2538"/>
    <w:rsid w:val="006D26E5"/>
    <w:rsid w:val="006E37F7"/>
    <w:rsid w:val="006E7B7E"/>
    <w:rsid w:val="006F0F15"/>
    <w:rsid w:val="006F4126"/>
    <w:rsid w:val="006F5F91"/>
    <w:rsid w:val="006F6B06"/>
    <w:rsid w:val="007051E7"/>
    <w:rsid w:val="00711A40"/>
    <w:rsid w:val="00713B72"/>
    <w:rsid w:val="0071515C"/>
    <w:rsid w:val="007202A8"/>
    <w:rsid w:val="00723A33"/>
    <w:rsid w:val="007307F0"/>
    <w:rsid w:val="00731DD5"/>
    <w:rsid w:val="00732188"/>
    <w:rsid w:val="00744137"/>
    <w:rsid w:val="007468E5"/>
    <w:rsid w:val="00750155"/>
    <w:rsid w:val="00751A04"/>
    <w:rsid w:val="00754975"/>
    <w:rsid w:val="007549F5"/>
    <w:rsid w:val="0075636F"/>
    <w:rsid w:val="00756577"/>
    <w:rsid w:val="00760062"/>
    <w:rsid w:val="0076144A"/>
    <w:rsid w:val="00762B2A"/>
    <w:rsid w:val="0076481A"/>
    <w:rsid w:val="00765C40"/>
    <w:rsid w:val="00765C9A"/>
    <w:rsid w:val="007710B3"/>
    <w:rsid w:val="00773B0E"/>
    <w:rsid w:val="00775696"/>
    <w:rsid w:val="00780BB2"/>
    <w:rsid w:val="00784E3E"/>
    <w:rsid w:val="00790F69"/>
    <w:rsid w:val="0079484C"/>
    <w:rsid w:val="007956F4"/>
    <w:rsid w:val="007966F9"/>
    <w:rsid w:val="00796736"/>
    <w:rsid w:val="007A3FFB"/>
    <w:rsid w:val="007B14F5"/>
    <w:rsid w:val="007B58A5"/>
    <w:rsid w:val="007B7A71"/>
    <w:rsid w:val="007C3650"/>
    <w:rsid w:val="007C560E"/>
    <w:rsid w:val="007C71BF"/>
    <w:rsid w:val="007D0609"/>
    <w:rsid w:val="007D1014"/>
    <w:rsid w:val="007D1B27"/>
    <w:rsid w:val="007D2069"/>
    <w:rsid w:val="007D3C51"/>
    <w:rsid w:val="007D583F"/>
    <w:rsid w:val="007D70BF"/>
    <w:rsid w:val="007D73BE"/>
    <w:rsid w:val="007E2926"/>
    <w:rsid w:val="007E2F36"/>
    <w:rsid w:val="007E7462"/>
    <w:rsid w:val="007F1AAE"/>
    <w:rsid w:val="007F2509"/>
    <w:rsid w:val="007F7660"/>
    <w:rsid w:val="00800DB6"/>
    <w:rsid w:val="00801899"/>
    <w:rsid w:val="00801AE6"/>
    <w:rsid w:val="00801AED"/>
    <w:rsid w:val="008037F2"/>
    <w:rsid w:val="00805677"/>
    <w:rsid w:val="008100FE"/>
    <w:rsid w:val="0081167F"/>
    <w:rsid w:val="00812246"/>
    <w:rsid w:val="00812288"/>
    <w:rsid w:val="0081544C"/>
    <w:rsid w:val="008351AD"/>
    <w:rsid w:val="00836359"/>
    <w:rsid w:val="0083671C"/>
    <w:rsid w:val="008402E8"/>
    <w:rsid w:val="00840400"/>
    <w:rsid w:val="00840D2A"/>
    <w:rsid w:val="0084571E"/>
    <w:rsid w:val="008479EC"/>
    <w:rsid w:val="00851191"/>
    <w:rsid w:val="0085596C"/>
    <w:rsid w:val="008616B6"/>
    <w:rsid w:val="008618E0"/>
    <w:rsid w:val="0086455A"/>
    <w:rsid w:val="008664A1"/>
    <w:rsid w:val="00866526"/>
    <w:rsid w:val="00867773"/>
    <w:rsid w:val="00870327"/>
    <w:rsid w:val="00870731"/>
    <w:rsid w:val="008746B4"/>
    <w:rsid w:val="0087634E"/>
    <w:rsid w:val="00881964"/>
    <w:rsid w:val="00891A26"/>
    <w:rsid w:val="008A0E98"/>
    <w:rsid w:val="008A76EF"/>
    <w:rsid w:val="008B1D92"/>
    <w:rsid w:val="008B702A"/>
    <w:rsid w:val="008B7532"/>
    <w:rsid w:val="008C04F6"/>
    <w:rsid w:val="008C62B9"/>
    <w:rsid w:val="008C62BE"/>
    <w:rsid w:val="008C6C6F"/>
    <w:rsid w:val="008D5091"/>
    <w:rsid w:val="008E0A29"/>
    <w:rsid w:val="008E1DC1"/>
    <w:rsid w:val="008E1F60"/>
    <w:rsid w:val="008E2C62"/>
    <w:rsid w:val="008E53CC"/>
    <w:rsid w:val="008E6A22"/>
    <w:rsid w:val="008E6EBB"/>
    <w:rsid w:val="008E768B"/>
    <w:rsid w:val="0090112C"/>
    <w:rsid w:val="009017C3"/>
    <w:rsid w:val="0090322B"/>
    <w:rsid w:val="0090475E"/>
    <w:rsid w:val="00905B16"/>
    <w:rsid w:val="00905E38"/>
    <w:rsid w:val="009069A0"/>
    <w:rsid w:val="00916574"/>
    <w:rsid w:val="00920178"/>
    <w:rsid w:val="00920336"/>
    <w:rsid w:val="009243B2"/>
    <w:rsid w:val="00925670"/>
    <w:rsid w:val="0092583E"/>
    <w:rsid w:val="00934DF5"/>
    <w:rsid w:val="00945302"/>
    <w:rsid w:val="009458E4"/>
    <w:rsid w:val="00955532"/>
    <w:rsid w:val="00956508"/>
    <w:rsid w:val="009567F9"/>
    <w:rsid w:val="00962508"/>
    <w:rsid w:val="009646CC"/>
    <w:rsid w:val="0097599C"/>
    <w:rsid w:val="00976252"/>
    <w:rsid w:val="009836E6"/>
    <w:rsid w:val="009853A3"/>
    <w:rsid w:val="00991401"/>
    <w:rsid w:val="00994F95"/>
    <w:rsid w:val="00996774"/>
    <w:rsid w:val="00997D66"/>
    <w:rsid w:val="009A10B6"/>
    <w:rsid w:val="009A6CE7"/>
    <w:rsid w:val="009B0179"/>
    <w:rsid w:val="009B1F70"/>
    <w:rsid w:val="009B35D4"/>
    <w:rsid w:val="009B7ED5"/>
    <w:rsid w:val="009C0F7D"/>
    <w:rsid w:val="009D2222"/>
    <w:rsid w:val="009D3686"/>
    <w:rsid w:val="009D5A9F"/>
    <w:rsid w:val="009D6E4A"/>
    <w:rsid w:val="009E008F"/>
    <w:rsid w:val="009E41E6"/>
    <w:rsid w:val="009E7CAF"/>
    <w:rsid w:val="009F0897"/>
    <w:rsid w:val="009F54B3"/>
    <w:rsid w:val="00A01C3B"/>
    <w:rsid w:val="00A04B19"/>
    <w:rsid w:val="00A1113C"/>
    <w:rsid w:val="00A11729"/>
    <w:rsid w:val="00A15957"/>
    <w:rsid w:val="00A203E7"/>
    <w:rsid w:val="00A2093B"/>
    <w:rsid w:val="00A238AC"/>
    <w:rsid w:val="00A25895"/>
    <w:rsid w:val="00A27D4F"/>
    <w:rsid w:val="00A305F1"/>
    <w:rsid w:val="00A30C6E"/>
    <w:rsid w:val="00A3466E"/>
    <w:rsid w:val="00A35743"/>
    <w:rsid w:val="00A4033E"/>
    <w:rsid w:val="00A40C52"/>
    <w:rsid w:val="00A410E7"/>
    <w:rsid w:val="00A4511B"/>
    <w:rsid w:val="00A45691"/>
    <w:rsid w:val="00A46A7A"/>
    <w:rsid w:val="00A478BD"/>
    <w:rsid w:val="00A5149B"/>
    <w:rsid w:val="00A61B09"/>
    <w:rsid w:val="00A61DF4"/>
    <w:rsid w:val="00A641F5"/>
    <w:rsid w:val="00A70D92"/>
    <w:rsid w:val="00A726D2"/>
    <w:rsid w:val="00A72EF6"/>
    <w:rsid w:val="00A7637B"/>
    <w:rsid w:val="00A80B84"/>
    <w:rsid w:val="00A8131E"/>
    <w:rsid w:val="00A81C13"/>
    <w:rsid w:val="00A847FB"/>
    <w:rsid w:val="00A85242"/>
    <w:rsid w:val="00A8556F"/>
    <w:rsid w:val="00A9197C"/>
    <w:rsid w:val="00A9597C"/>
    <w:rsid w:val="00A967DF"/>
    <w:rsid w:val="00A96ADD"/>
    <w:rsid w:val="00AA0547"/>
    <w:rsid w:val="00AA5C2C"/>
    <w:rsid w:val="00AA7863"/>
    <w:rsid w:val="00AB25EA"/>
    <w:rsid w:val="00AB2C1F"/>
    <w:rsid w:val="00AB6A1C"/>
    <w:rsid w:val="00AB7BE4"/>
    <w:rsid w:val="00AC414E"/>
    <w:rsid w:val="00AC72C9"/>
    <w:rsid w:val="00AD3030"/>
    <w:rsid w:val="00AD3AA8"/>
    <w:rsid w:val="00AD6D97"/>
    <w:rsid w:val="00AE0196"/>
    <w:rsid w:val="00AE28D6"/>
    <w:rsid w:val="00AE3232"/>
    <w:rsid w:val="00AE684C"/>
    <w:rsid w:val="00AF1098"/>
    <w:rsid w:val="00AF57EE"/>
    <w:rsid w:val="00AF67A5"/>
    <w:rsid w:val="00B01109"/>
    <w:rsid w:val="00B01FE4"/>
    <w:rsid w:val="00B13F85"/>
    <w:rsid w:val="00B17E3D"/>
    <w:rsid w:val="00B306BC"/>
    <w:rsid w:val="00B31A30"/>
    <w:rsid w:val="00B32B06"/>
    <w:rsid w:val="00B32FB5"/>
    <w:rsid w:val="00B3396F"/>
    <w:rsid w:val="00B42D30"/>
    <w:rsid w:val="00B42D9B"/>
    <w:rsid w:val="00B50371"/>
    <w:rsid w:val="00B50D07"/>
    <w:rsid w:val="00B51E2F"/>
    <w:rsid w:val="00B54C3B"/>
    <w:rsid w:val="00B5673D"/>
    <w:rsid w:val="00B56934"/>
    <w:rsid w:val="00B574CA"/>
    <w:rsid w:val="00B61A55"/>
    <w:rsid w:val="00B669E1"/>
    <w:rsid w:val="00B7362B"/>
    <w:rsid w:val="00B77088"/>
    <w:rsid w:val="00B77B78"/>
    <w:rsid w:val="00B83DF8"/>
    <w:rsid w:val="00B852D2"/>
    <w:rsid w:val="00B965B8"/>
    <w:rsid w:val="00BA0D4F"/>
    <w:rsid w:val="00BA2CE1"/>
    <w:rsid w:val="00BB2FAD"/>
    <w:rsid w:val="00BB39B3"/>
    <w:rsid w:val="00BB4582"/>
    <w:rsid w:val="00BB584C"/>
    <w:rsid w:val="00BB69ED"/>
    <w:rsid w:val="00BC47E0"/>
    <w:rsid w:val="00BC66DE"/>
    <w:rsid w:val="00BC7CF5"/>
    <w:rsid w:val="00BD31CB"/>
    <w:rsid w:val="00BD676E"/>
    <w:rsid w:val="00BE7768"/>
    <w:rsid w:val="00BF0B71"/>
    <w:rsid w:val="00BF47AF"/>
    <w:rsid w:val="00C146C4"/>
    <w:rsid w:val="00C15159"/>
    <w:rsid w:val="00C237F4"/>
    <w:rsid w:val="00C35470"/>
    <w:rsid w:val="00C37050"/>
    <w:rsid w:val="00C37BF3"/>
    <w:rsid w:val="00C40821"/>
    <w:rsid w:val="00C42988"/>
    <w:rsid w:val="00C479F9"/>
    <w:rsid w:val="00C53E30"/>
    <w:rsid w:val="00C5636D"/>
    <w:rsid w:val="00C6153E"/>
    <w:rsid w:val="00C63A3C"/>
    <w:rsid w:val="00C65C3F"/>
    <w:rsid w:val="00C660B7"/>
    <w:rsid w:val="00C669B6"/>
    <w:rsid w:val="00C70ABF"/>
    <w:rsid w:val="00C72780"/>
    <w:rsid w:val="00C73334"/>
    <w:rsid w:val="00C7360A"/>
    <w:rsid w:val="00C73C2A"/>
    <w:rsid w:val="00C74EB8"/>
    <w:rsid w:val="00C81B65"/>
    <w:rsid w:val="00C82797"/>
    <w:rsid w:val="00C84E19"/>
    <w:rsid w:val="00C9204B"/>
    <w:rsid w:val="00C94130"/>
    <w:rsid w:val="00CA495F"/>
    <w:rsid w:val="00CA697B"/>
    <w:rsid w:val="00CB1C9D"/>
    <w:rsid w:val="00CD07AE"/>
    <w:rsid w:val="00CD2141"/>
    <w:rsid w:val="00CD7BB3"/>
    <w:rsid w:val="00CE0086"/>
    <w:rsid w:val="00CE1282"/>
    <w:rsid w:val="00CE2D55"/>
    <w:rsid w:val="00CE458C"/>
    <w:rsid w:val="00CF2CC4"/>
    <w:rsid w:val="00CF5A03"/>
    <w:rsid w:val="00CF6AE6"/>
    <w:rsid w:val="00D011A5"/>
    <w:rsid w:val="00D039F9"/>
    <w:rsid w:val="00D065CC"/>
    <w:rsid w:val="00D1120B"/>
    <w:rsid w:val="00D11738"/>
    <w:rsid w:val="00D300CB"/>
    <w:rsid w:val="00D30746"/>
    <w:rsid w:val="00D30848"/>
    <w:rsid w:val="00D323B7"/>
    <w:rsid w:val="00D32F42"/>
    <w:rsid w:val="00D3788F"/>
    <w:rsid w:val="00D44BD1"/>
    <w:rsid w:val="00D5170F"/>
    <w:rsid w:val="00D60E1E"/>
    <w:rsid w:val="00D623D7"/>
    <w:rsid w:val="00D664F4"/>
    <w:rsid w:val="00D72BE3"/>
    <w:rsid w:val="00D77671"/>
    <w:rsid w:val="00D844F1"/>
    <w:rsid w:val="00D90344"/>
    <w:rsid w:val="00D95182"/>
    <w:rsid w:val="00D95D64"/>
    <w:rsid w:val="00DA33EF"/>
    <w:rsid w:val="00DA48A2"/>
    <w:rsid w:val="00DA4EDF"/>
    <w:rsid w:val="00DA61B9"/>
    <w:rsid w:val="00DA754E"/>
    <w:rsid w:val="00DB2A05"/>
    <w:rsid w:val="00DC065F"/>
    <w:rsid w:val="00DC2168"/>
    <w:rsid w:val="00DC6124"/>
    <w:rsid w:val="00DC6373"/>
    <w:rsid w:val="00DC6644"/>
    <w:rsid w:val="00DD0C96"/>
    <w:rsid w:val="00DD1145"/>
    <w:rsid w:val="00DD273B"/>
    <w:rsid w:val="00DD2C96"/>
    <w:rsid w:val="00DD41E7"/>
    <w:rsid w:val="00DD641F"/>
    <w:rsid w:val="00DE6633"/>
    <w:rsid w:val="00DF1A62"/>
    <w:rsid w:val="00DF2B86"/>
    <w:rsid w:val="00DF3A17"/>
    <w:rsid w:val="00E021BF"/>
    <w:rsid w:val="00E060EF"/>
    <w:rsid w:val="00E125B0"/>
    <w:rsid w:val="00E13C28"/>
    <w:rsid w:val="00E215E6"/>
    <w:rsid w:val="00E252DA"/>
    <w:rsid w:val="00E25755"/>
    <w:rsid w:val="00E2714A"/>
    <w:rsid w:val="00E30A58"/>
    <w:rsid w:val="00E41215"/>
    <w:rsid w:val="00E41D1E"/>
    <w:rsid w:val="00E473C2"/>
    <w:rsid w:val="00E53388"/>
    <w:rsid w:val="00E63834"/>
    <w:rsid w:val="00E66C09"/>
    <w:rsid w:val="00E71A64"/>
    <w:rsid w:val="00E74682"/>
    <w:rsid w:val="00E74C26"/>
    <w:rsid w:val="00E7592E"/>
    <w:rsid w:val="00E77917"/>
    <w:rsid w:val="00E81B8F"/>
    <w:rsid w:val="00E9484F"/>
    <w:rsid w:val="00EA7551"/>
    <w:rsid w:val="00EA7822"/>
    <w:rsid w:val="00EB0045"/>
    <w:rsid w:val="00EB6600"/>
    <w:rsid w:val="00EB7DBD"/>
    <w:rsid w:val="00EC113C"/>
    <w:rsid w:val="00EC6E65"/>
    <w:rsid w:val="00EC7FE1"/>
    <w:rsid w:val="00ED09E7"/>
    <w:rsid w:val="00ED254C"/>
    <w:rsid w:val="00ED38C0"/>
    <w:rsid w:val="00ED5ADA"/>
    <w:rsid w:val="00ED6B56"/>
    <w:rsid w:val="00ED7A4F"/>
    <w:rsid w:val="00EE1790"/>
    <w:rsid w:val="00EE26F0"/>
    <w:rsid w:val="00EE3939"/>
    <w:rsid w:val="00EF5147"/>
    <w:rsid w:val="00F00320"/>
    <w:rsid w:val="00F02C3E"/>
    <w:rsid w:val="00F054FE"/>
    <w:rsid w:val="00F05994"/>
    <w:rsid w:val="00F06F9A"/>
    <w:rsid w:val="00F144C9"/>
    <w:rsid w:val="00F176D1"/>
    <w:rsid w:val="00F2641D"/>
    <w:rsid w:val="00F27D82"/>
    <w:rsid w:val="00F314F5"/>
    <w:rsid w:val="00F33B61"/>
    <w:rsid w:val="00F343C3"/>
    <w:rsid w:val="00F34BEC"/>
    <w:rsid w:val="00F42AD3"/>
    <w:rsid w:val="00F42DEE"/>
    <w:rsid w:val="00F468CC"/>
    <w:rsid w:val="00F470D5"/>
    <w:rsid w:val="00F5455A"/>
    <w:rsid w:val="00F57A9E"/>
    <w:rsid w:val="00F60A0B"/>
    <w:rsid w:val="00F60EEC"/>
    <w:rsid w:val="00F6234F"/>
    <w:rsid w:val="00F80C7B"/>
    <w:rsid w:val="00F83528"/>
    <w:rsid w:val="00F87432"/>
    <w:rsid w:val="00F8744D"/>
    <w:rsid w:val="00F87D85"/>
    <w:rsid w:val="00F90B3D"/>
    <w:rsid w:val="00F92C0F"/>
    <w:rsid w:val="00F93DB5"/>
    <w:rsid w:val="00F94713"/>
    <w:rsid w:val="00FA36E4"/>
    <w:rsid w:val="00FB24DB"/>
    <w:rsid w:val="00FB2893"/>
    <w:rsid w:val="00FB3F9B"/>
    <w:rsid w:val="00FB5673"/>
    <w:rsid w:val="00FB5E7E"/>
    <w:rsid w:val="00FC0119"/>
    <w:rsid w:val="00FC1F53"/>
    <w:rsid w:val="00FC7843"/>
    <w:rsid w:val="00FD0803"/>
    <w:rsid w:val="00FD0C8B"/>
    <w:rsid w:val="00FD1DCA"/>
    <w:rsid w:val="00FD5CE7"/>
    <w:rsid w:val="00FE40F0"/>
    <w:rsid w:val="00FE6F1E"/>
    <w:rsid w:val="00FF4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F0FBE8"/>
  <w14:defaultImageDpi w14:val="300"/>
  <w15:docId w15:val="{D6ABE9D3-9137-4238-B2DD-7A53A83E9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82797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rsid w:val="00437FA8"/>
    <w:pPr>
      <w:keepNext/>
      <w:keepLines/>
      <w:numPr>
        <w:numId w:val="5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555759" w:themeColor="accent1" w:themeShade="B5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B9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797B7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690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797B7E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3DF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DF8"/>
    <w:rPr>
      <w:rFonts w:ascii="Lucida Grande" w:eastAsia="Times New Roman" w:hAnsi="Lucida Grande" w:cs="Lucida Grande"/>
      <w:sz w:val="18"/>
      <w:szCs w:val="18"/>
    </w:rPr>
  </w:style>
  <w:style w:type="paragraph" w:styleId="TOC2">
    <w:name w:val="toc 2"/>
    <w:aliases w:val="Texto de Sumario Nivel 2"/>
    <w:basedOn w:val="TOC1"/>
    <w:next w:val="TextoSumrio"/>
    <w:autoRedefine/>
    <w:uiPriority w:val="39"/>
    <w:unhideWhenUsed/>
    <w:qFormat/>
    <w:rsid w:val="00C237F4"/>
    <w:pPr>
      <w:ind w:left="200"/>
    </w:pPr>
    <w:rPr>
      <w:rFonts w:asciiTheme="majorHAnsi" w:hAnsiTheme="majorHAnsi"/>
      <w:smallCaps/>
    </w:rPr>
  </w:style>
  <w:style w:type="paragraph" w:styleId="TOC1">
    <w:name w:val="toc 1"/>
    <w:aliases w:val="Texto de Sumario Nivel 1"/>
    <w:basedOn w:val="Texto"/>
    <w:next w:val="Texto"/>
    <w:autoRedefine/>
    <w:uiPriority w:val="39"/>
    <w:unhideWhenUsed/>
    <w:qFormat/>
    <w:rsid w:val="009458E4"/>
    <w:pPr>
      <w:tabs>
        <w:tab w:val="left" w:pos="407"/>
        <w:tab w:val="left" w:pos="770"/>
        <w:tab w:val="right" w:leader="dot" w:pos="9498"/>
      </w:tabs>
      <w:ind w:firstLine="0"/>
    </w:pPr>
    <w:rPr>
      <w:caps/>
    </w:rPr>
  </w:style>
  <w:style w:type="paragraph" w:styleId="TOC3">
    <w:name w:val="toc 3"/>
    <w:aliases w:val="Texto de Sumario nivel 3"/>
    <w:basedOn w:val="TOC2"/>
    <w:next w:val="Normal"/>
    <w:autoRedefine/>
    <w:uiPriority w:val="39"/>
    <w:unhideWhenUsed/>
    <w:qFormat/>
    <w:rsid w:val="009458E4"/>
    <w:pPr>
      <w:tabs>
        <w:tab w:val="left" w:leader="dot" w:pos="407"/>
      </w:tabs>
      <w:ind w:left="400"/>
    </w:pPr>
    <w:rPr>
      <w:caps w:val="0"/>
      <w:smallCaps w:val="0"/>
    </w:rPr>
  </w:style>
  <w:style w:type="paragraph" w:styleId="TOC4">
    <w:name w:val="toc 4"/>
    <w:basedOn w:val="Normal"/>
    <w:next w:val="Normal"/>
    <w:autoRedefine/>
    <w:uiPriority w:val="39"/>
    <w:unhideWhenUsed/>
    <w:rsid w:val="00B83DF8"/>
    <w:pPr>
      <w:ind w:left="600"/>
    </w:pPr>
    <w:rPr>
      <w:rFonts w:asciiTheme="minorHAnsi" w:hAnsiTheme="minorHAnsi"/>
      <w:sz w:val="18"/>
      <w:szCs w:val="18"/>
    </w:rPr>
  </w:style>
  <w:style w:type="paragraph" w:styleId="NoSpacing">
    <w:name w:val="No Spacing"/>
    <w:uiPriority w:val="1"/>
    <w:rsid w:val="0084571E"/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83DF8"/>
    <w:pPr>
      <w:ind w:left="800"/>
    </w:pPr>
    <w:rPr>
      <w:rFonts w:asciiTheme="minorHAnsi" w:hAnsiTheme="minorHAns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37FA8"/>
    <w:rPr>
      <w:rFonts w:asciiTheme="majorHAnsi" w:eastAsiaTheme="majorEastAsia" w:hAnsiTheme="majorHAnsi" w:cstheme="majorBidi"/>
      <w:b/>
      <w:bCs/>
      <w:color w:val="555759" w:themeColor="accent1" w:themeShade="B5"/>
      <w:sz w:val="32"/>
      <w:szCs w:val="32"/>
    </w:rPr>
  </w:style>
  <w:style w:type="paragraph" w:styleId="TOC6">
    <w:name w:val="toc 6"/>
    <w:basedOn w:val="Normal"/>
    <w:next w:val="Normal"/>
    <w:autoRedefine/>
    <w:uiPriority w:val="39"/>
    <w:unhideWhenUsed/>
    <w:rsid w:val="00B83DF8"/>
    <w:pPr>
      <w:ind w:left="10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83DF8"/>
    <w:pPr>
      <w:ind w:left="120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83DF8"/>
    <w:pPr>
      <w:ind w:left="140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83DF8"/>
    <w:pPr>
      <w:ind w:left="1600"/>
    </w:pPr>
    <w:rPr>
      <w:rFonts w:asciiTheme="minorHAnsi" w:hAnsiTheme="minorHAnsi"/>
      <w:sz w:val="18"/>
      <w:szCs w:val="18"/>
    </w:rPr>
  </w:style>
  <w:style w:type="paragraph" w:customStyle="1" w:styleId="Ttulosemnumerao">
    <w:name w:val="Título sem numeração"/>
    <w:basedOn w:val="Ttulo11"/>
    <w:qFormat/>
    <w:rsid w:val="00B83DF8"/>
    <w:pPr>
      <w:numPr>
        <w:numId w:val="0"/>
      </w:numPr>
    </w:pPr>
  </w:style>
  <w:style w:type="paragraph" w:customStyle="1" w:styleId="TextoSumrio">
    <w:name w:val="Texto Sumário"/>
    <w:basedOn w:val="Texto"/>
    <w:rsid w:val="006865C5"/>
    <w:rPr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6865C5"/>
    <w:pPr>
      <w:numPr>
        <w:numId w:val="0"/>
      </w:numPr>
      <w:spacing w:line="276" w:lineRule="auto"/>
      <w:outlineLvl w:val="9"/>
    </w:pPr>
    <w:rPr>
      <w:color w:val="5A5C5E" w:themeColor="accent1" w:themeShade="BF"/>
      <w:sz w:val="28"/>
      <w:szCs w:val="28"/>
      <w:lang w:val="en-US"/>
    </w:rPr>
  </w:style>
  <w:style w:type="paragraph" w:customStyle="1" w:styleId="Texto">
    <w:name w:val="Texto"/>
    <w:next w:val="Normal"/>
    <w:link w:val="TextoChar"/>
    <w:qFormat/>
    <w:rsid w:val="00083391"/>
    <w:pPr>
      <w:spacing w:line="360" w:lineRule="auto"/>
      <w:ind w:firstLine="360"/>
      <w:jc w:val="both"/>
    </w:pPr>
    <w:rPr>
      <w:rFonts w:ascii="Calibri" w:eastAsia="Times New Roman" w:hAnsi="Calibri" w:cs="Times New Roman"/>
      <w:sz w:val="22"/>
      <w:szCs w:val="22"/>
    </w:rPr>
  </w:style>
  <w:style w:type="paragraph" w:customStyle="1" w:styleId="Ttulo11">
    <w:name w:val="Título 11"/>
    <w:qFormat/>
    <w:rsid w:val="00A9597C"/>
    <w:pPr>
      <w:numPr>
        <w:numId w:val="10"/>
      </w:numPr>
      <w:spacing w:line="360" w:lineRule="auto"/>
    </w:pPr>
    <w:rPr>
      <w:rFonts w:ascii="Calibri" w:eastAsia="Times New Roman" w:hAnsi="Calibri" w:cs="Times New Roman"/>
      <w:b/>
      <w:bCs/>
      <w:caps/>
      <w:color w:val="008267"/>
      <w:sz w:val="22"/>
      <w:szCs w:val="22"/>
      <w14:textOutline w14:w="9525" w14:cap="rnd" w14:cmpd="sng" w14:algn="ctr">
        <w14:noFill/>
        <w14:prstDash w14:val="solid"/>
        <w14:bevel/>
      </w14:textOutline>
    </w:rPr>
  </w:style>
  <w:style w:type="paragraph" w:customStyle="1" w:styleId="ListasdePargrafo">
    <w:name w:val="Listas de Parágrafo"/>
    <w:basedOn w:val="Texto"/>
    <w:next w:val="Normal"/>
    <w:qFormat/>
    <w:rsid w:val="00A9597C"/>
    <w:pPr>
      <w:numPr>
        <w:numId w:val="11"/>
      </w:numPr>
      <w:outlineLvl w:val="0"/>
    </w:pPr>
  </w:style>
  <w:style w:type="paragraph" w:customStyle="1" w:styleId="TtuloTabela">
    <w:name w:val="Título Tabela"/>
    <w:basedOn w:val="Texto"/>
    <w:qFormat/>
    <w:rsid w:val="00D30848"/>
    <w:pPr>
      <w:spacing w:before="120" w:after="120" w:line="240" w:lineRule="auto"/>
      <w:jc w:val="center"/>
    </w:pPr>
    <w:rPr>
      <w:b/>
      <w:bCs/>
      <w:caps/>
      <w:color w:val="FFFFFF" w:themeColor="background1"/>
    </w:rPr>
  </w:style>
  <w:style w:type="numbering" w:styleId="111111">
    <w:name w:val="Outline List 2"/>
    <w:basedOn w:val="NoList"/>
    <w:uiPriority w:val="99"/>
    <w:semiHidden/>
    <w:unhideWhenUsed/>
    <w:rsid w:val="00437FA8"/>
    <w:pPr>
      <w:numPr>
        <w:numId w:val="6"/>
      </w:numPr>
    </w:pPr>
  </w:style>
  <w:style w:type="paragraph" w:customStyle="1" w:styleId="Titulo2">
    <w:name w:val="Titulo 2"/>
    <w:basedOn w:val="Ttulo11"/>
    <w:qFormat/>
    <w:rsid w:val="007202A8"/>
    <w:pPr>
      <w:numPr>
        <w:ilvl w:val="1"/>
      </w:numPr>
      <w:ind w:left="792"/>
    </w:pPr>
    <w:rPr>
      <w:b w:val="0"/>
    </w:rPr>
  </w:style>
  <w:style w:type="paragraph" w:styleId="Header">
    <w:name w:val="header"/>
    <w:basedOn w:val="Normal"/>
    <w:link w:val="HeaderChar"/>
    <w:uiPriority w:val="99"/>
    <w:unhideWhenUsed/>
    <w:rsid w:val="007202A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02A8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nhideWhenUsed/>
    <w:rsid w:val="007202A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7202A8"/>
    <w:rPr>
      <w:rFonts w:ascii="Times New Roman" w:eastAsia="Times New Roman" w:hAnsi="Times New Roman" w:cs="Times New Roman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8402E8"/>
    <w:pPr>
      <w:ind w:left="400" w:hanging="400"/>
    </w:pPr>
  </w:style>
  <w:style w:type="paragraph" w:styleId="Caption">
    <w:name w:val="caption"/>
    <w:aliases w:val="Legenda de Imagem"/>
    <w:basedOn w:val="Texto"/>
    <w:next w:val="Texto"/>
    <w:uiPriority w:val="35"/>
    <w:unhideWhenUsed/>
    <w:qFormat/>
    <w:rsid w:val="00083391"/>
    <w:pPr>
      <w:spacing w:after="200"/>
      <w:ind w:firstLine="357"/>
      <w:jc w:val="center"/>
    </w:pPr>
    <w:rPr>
      <w:b/>
      <w:bCs/>
      <w:color w:val="434342" w:themeColor="text2"/>
      <w:sz w:val="18"/>
      <w:szCs w:val="18"/>
    </w:rPr>
  </w:style>
  <w:style w:type="paragraph" w:customStyle="1" w:styleId="Ttulo31">
    <w:name w:val="Título 31"/>
    <w:basedOn w:val="Titulo2"/>
    <w:qFormat/>
    <w:rsid w:val="00487069"/>
    <w:pPr>
      <w:numPr>
        <w:ilvl w:val="2"/>
      </w:numPr>
      <w:ind w:left="1224"/>
    </w:pPr>
    <w:rPr>
      <w:caps w:val="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B99"/>
    <w:rPr>
      <w:rFonts w:asciiTheme="majorHAnsi" w:eastAsiaTheme="majorEastAsia" w:hAnsiTheme="majorHAnsi" w:cstheme="majorBidi"/>
      <w:b/>
      <w:bCs/>
      <w:color w:val="797B7E" w:themeColor="accent1"/>
      <w:sz w:val="20"/>
      <w:szCs w:val="20"/>
    </w:rPr>
  </w:style>
  <w:style w:type="paragraph" w:customStyle="1" w:styleId="CabealhoPadro">
    <w:name w:val="Cabeçalho Padrão"/>
    <w:basedOn w:val="Texto"/>
    <w:link w:val="CabealhoPadroChar"/>
    <w:qFormat/>
    <w:rsid w:val="00083391"/>
    <w:pPr>
      <w:jc w:val="right"/>
    </w:pPr>
  </w:style>
  <w:style w:type="paragraph" w:customStyle="1" w:styleId="43157EC7C8994812ABD6BA25DF5C490B">
    <w:name w:val="43157EC7C8994812ABD6BA25DF5C490B"/>
    <w:rsid w:val="00083391"/>
    <w:pPr>
      <w:spacing w:after="200" w:line="276" w:lineRule="auto"/>
    </w:pPr>
    <w:rPr>
      <w:sz w:val="22"/>
      <w:szCs w:val="22"/>
      <w:lang w:eastAsia="pt-BR"/>
    </w:rPr>
  </w:style>
  <w:style w:type="character" w:customStyle="1" w:styleId="TextoChar">
    <w:name w:val="Texto Char"/>
    <w:basedOn w:val="DefaultParagraphFont"/>
    <w:link w:val="Texto"/>
    <w:rsid w:val="00083391"/>
    <w:rPr>
      <w:rFonts w:ascii="Calibri" w:eastAsia="Times New Roman" w:hAnsi="Calibri" w:cs="Times New Roman"/>
      <w:sz w:val="22"/>
      <w:szCs w:val="22"/>
    </w:rPr>
  </w:style>
  <w:style w:type="character" w:customStyle="1" w:styleId="CabealhoPadroChar">
    <w:name w:val="Cabeçalho Padrão Char"/>
    <w:basedOn w:val="TextoChar"/>
    <w:link w:val="CabealhoPadro"/>
    <w:rsid w:val="00083391"/>
    <w:rPr>
      <w:rFonts w:ascii="Calibri" w:eastAsia="Times New Roman" w:hAnsi="Calibri" w:cs="Times New Roman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6909"/>
    <w:rPr>
      <w:rFonts w:asciiTheme="majorHAnsi" w:eastAsiaTheme="majorEastAsia" w:hAnsiTheme="majorHAnsi" w:cstheme="majorBidi"/>
      <w:b/>
      <w:bCs/>
      <w:i/>
      <w:iCs/>
      <w:color w:val="797B7E" w:themeColor="accent1"/>
      <w:sz w:val="20"/>
      <w:szCs w:val="20"/>
    </w:rPr>
  </w:style>
  <w:style w:type="paragraph" w:styleId="BodyText">
    <w:name w:val="Body Text"/>
    <w:basedOn w:val="Normal"/>
    <w:link w:val="BodyTextChar"/>
    <w:rsid w:val="003A6909"/>
    <w:pPr>
      <w:jc w:val="both"/>
    </w:pPr>
    <w:rPr>
      <w:b/>
      <w:sz w:val="24"/>
      <w:lang w:eastAsia="pt-BR"/>
    </w:rPr>
  </w:style>
  <w:style w:type="character" w:customStyle="1" w:styleId="BodyTextChar">
    <w:name w:val="Body Text Char"/>
    <w:basedOn w:val="DefaultParagraphFont"/>
    <w:link w:val="BodyText"/>
    <w:rsid w:val="003A6909"/>
    <w:rPr>
      <w:rFonts w:ascii="Times New Roman" w:eastAsia="Times New Roman" w:hAnsi="Times New Roman" w:cs="Times New Roman"/>
      <w:b/>
      <w:szCs w:val="20"/>
      <w:lang w:eastAsia="pt-BR"/>
    </w:rPr>
  </w:style>
  <w:style w:type="character" w:styleId="Hyperlink">
    <w:name w:val="Hyperlink"/>
    <w:basedOn w:val="DefaultParagraphFont"/>
    <w:uiPriority w:val="99"/>
    <w:unhideWhenUsed/>
    <w:rsid w:val="00A45691"/>
    <w:rPr>
      <w:color w:val="008267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B6C02"/>
    <w:pPr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0B6C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8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0077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02089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1474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9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874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2254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1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2912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2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161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82009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9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5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724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727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2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064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1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RILO~1.SIL\AppData\Local\Temp\LCFEM\%7b2E4878C0-C22C-4FDE-AFC3-B75A279F39D9%7d\Modelo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008267"/>
      </a:accent2>
      <a:accent3>
        <a:srgbClr val="EFB04E"/>
      </a:accent3>
      <a:accent4>
        <a:srgbClr val="6EBFC4"/>
      </a:accent4>
      <a:accent5>
        <a:srgbClr val="BC4941"/>
      </a:accent5>
      <a:accent6>
        <a:srgbClr val="506E94"/>
      </a:accent6>
      <a:hlink>
        <a:srgbClr val="008267"/>
      </a:hlink>
      <a:folHlink>
        <a:srgbClr val="00564C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490CF67105F75458CDD5B595089C75E" ma:contentTypeVersion="3" ma:contentTypeDescription="Crie um novo documento." ma:contentTypeScope="" ma:versionID="a36c58b1629bdda6a92ac1a24e2694fd">
  <xsd:schema xmlns:xsd="http://www.w3.org/2001/XMLSchema" xmlns:xs="http://www.w3.org/2001/XMLSchema" xmlns:p="http://schemas.microsoft.com/office/2006/metadata/properties" xmlns:ns1="http://schemas.microsoft.com/sharepoint/v3" xmlns:ns2="ea89e724-31c2-4ca5-bcb1-ff99f029beaa" xmlns:ns3="80206ad3-71c8-4d32-a414-79d99774579c" targetNamespace="http://schemas.microsoft.com/office/2006/metadata/properties" ma:root="true" ma:fieldsID="6851b2f00060e5f752b9e99380cc97e8" ns1:_="" ns2:_="" ns3:_="">
    <xsd:import namespace="http://schemas.microsoft.com/sharepoint/v3"/>
    <xsd:import namespace="ea89e724-31c2-4ca5-bcb1-ff99f029beaa"/>
    <xsd:import namespace="80206ad3-71c8-4d32-a414-79d99774579c"/>
    <xsd:element name="properties">
      <xsd:complexType>
        <xsd:sequence>
          <xsd:element name="documentManagement">
            <xsd:complexType>
              <xsd:all>
                <xsd:element ref="ns2:TaxCatchAll" minOccurs="0"/>
                <xsd:element ref="ns2:TaxCatchAllLabel" minOccurs="0"/>
                <xsd:element ref="ns1:PublishingStartDate" minOccurs="0"/>
                <xsd:element ref="ns1:PublishingExpirationDate" minOccurs="0"/>
                <xsd:element ref="ns3:p3b13e8c23e345638134305c1cba744c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10" nillable="true" ma:displayName="Agendamento de Data de Início" ma:description="" ma:hidden="true" ma:internalName="PublishingStartDate">
      <xsd:simpleType>
        <xsd:restriction base="dms:Unknown"/>
      </xsd:simpleType>
    </xsd:element>
    <xsd:element name="PublishingExpirationDate" ma:index="11" nillable="true" ma:displayName="Agendamento de Data de Término" ma:description="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89e724-31c2-4ca5-bcb1-ff99f029beaa" elementFormDefault="qualified">
    <xsd:import namespace="http://schemas.microsoft.com/office/2006/documentManagement/types"/>
    <xsd:import namespace="http://schemas.microsoft.com/office/infopath/2007/PartnerControls"/>
    <xsd:element name="TaxCatchAll" ma:index="8" nillable="true" ma:displayName="Coluna Global de Taxonomia" ma:hidden="true" ma:list="{5acc1abc-bd10-43ae-8a68-18eee58809d0}" ma:internalName="TaxCatchAll" ma:showField="CatchAllData" ma:web="90016757-d5b1-4420-adef-2a281e1bd6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9" nillable="true" ma:displayName="Coluna Global de Taxonomia1" ma:hidden="true" ma:list="{5acc1abc-bd10-43ae-8a68-18eee58809d0}" ma:internalName="TaxCatchAllLabel" ma:readOnly="true" ma:showField="CatchAllDataLabel" ma:web="90016757-d5b1-4420-adef-2a281e1bd6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206ad3-71c8-4d32-a414-79d99774579c" elementFormDefault="qualified">
    <xsd:import namespace="http://schemas.microsoft.com/office/2006/documentManagement/types"/>
    <xsd:import namespace="http://schemas.microsoft.com/office/infopath/2007/PartnerControls"/>
    <xsd:element name="p3b13e8c23e345638134305c1cba744c" ma:index="13" nillable="true" ma:taxonomy="true" ma:internalName="p3b13e8c23e345638134305c1cba744c" ma:taxonomyFieldName="Tipo_x0020_documento" ma:displayName="Tipo documento" ma:default="" ma:fieldId="{93b13e8c-23e3-4563-8134-305c1cba744c}" ma:sspId="9b47ff06-c56d-4ad3-94b1-4065f9b58f58" ma:termSetId="5a92db3e-76ec-4292-9784-3bf1997fa6a0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a89e724-31c2-4ca5-bcb1-ff99f029beaa"/>
    <PublishingExpirationDate xmlns="http://schemas.microsoft.com/sharepoint/v3" xsi:nil="true"/>
    <PublishingStartDate xmlns="http://schemas.microsoft.com/sharepoint/v3" xsi:nil="true"/>
    <p3b13e8c23e345638134305c1cba744c xmlns="80206ad3-71c8-4d32-a414-79d99774579c">
      <Terms xmlns="http://schemas.microsoft.com/office/infopath/2007/PartnerControls"/>
    </p3b13e8c23e345638134305c1cba744c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E341633-FCE9-4BD9-BF93-2EFAA6E73B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a89e724-31c2-4ca5-bcb1-ff99f029beaa"/>
    <ds:schemaRef ds:uri="80206ad3-71c8-4d32-a414-79d9977457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119338F-1CF8-4C33-86CA-07ECA29F97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D9543B-3D4F-4238-8E64-1F295A85420F}">
  <ds:schemaRefs>
    <ds:schemaRef ds:uri="http://schemas.microsoft.com/office/2006/metadata/properties"/>
    <ds:schemaRef ds:uri="http://schemas.microsoft.com/office/infopath/2007/PartnerControls"/>
    <ds:schemaRef ds:uri="ea89e724-31c2-4ca5-bcb1-ff99f029beaa"/>
    <ds:schemaRef ds:uri="http://schemas.microsoft.com/sharepoint/v3"/>
    <ds:schemaRef ds:uri="80206ad3-71c8-4d32-a414-79d99774579c"/>
  </ds:schemaRefs>
</ds:datastoreItem>
</file>

<file path=customXml/itemProps4.xml><?xml version="1.0" encoding="utf-8"?>
<ds:datastoreItem xmlns:ds="http://schemas.openxmlformats.org/officeDocument/2006/customXml" ds:itemID="{BDD05E2E-9D66-4E4A-8771-71E51949D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Modelo.dotx</Template>
  <TotalTime>758</TotalTime>
  <Pages>7</Pages>
  <Words>165</Words>
  <Characters>941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Murilo.Silva</dc:creator>
  <cp:lastModifiedBy>Nelida Marques</cp:lastModifiedBy>
  <cp:revision>538</cp:revision>
  <cp:lastPrinted>2015-10-02T18:41:00Z</cp:lastPrinted>
  <dcterms:created xsi:type="dcterms:W3CDTF">2018-10-02T21:36:00Z</dcterms:created>
  <dcterms:modified xsi:type="dcterms:W3CDTF">2019-04-27T15:26:00Z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0x0101007490CF67105F75458CDD5B595089C75E</vt:lpwstr>
  </property>
</Properties>
</file>